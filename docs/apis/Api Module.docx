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AC493" w14:textId="6AFE5F77" w:rsidR="00D077E9" w:rsidRPr="0091783F" w:rsidRDefault="00502B20" w:rsidP="00D70D02">
      <w:pPr>
        <w:rPr>
          <w:rFonts w:asciiTheme="minorHAnsi" w:hAnsiTheme="minorHAnsi" w:cstheme="minorHAnsi"/>
          <w:lang w:val="vi-VN"/>
        </w:rPr>
      </w:pPr>
      <w:r w:rsidRPr="0091783F">
        <w:rPr>
          <w:rFonts w:asciiTheme="minorHAnsi" w:hAnsiTheme="minorHAnsi" w:cstheme="minorHAnsi"/>
          <w:noProof/>
          <w:lang w:val="vi-VN" w:bidi="vi-VN"/>
        </w:rPr>
        <w:drawing>
          <wp:anchor distT="0" distB="0" distL="114300" distR="114300" simplePos="0" relativeHeight="251658239" behindDoc="1" locked="0" layoutInCell="1" allowOverlap="1" wp14:anchorId="197B3ECA" wp14:editId="28BD2CE2">
            <wp:simplePos x="0" y="0"/>
            <wp:positionH relativeFrom="page">
              <wp:posOffset>-2501900</wp:posOffset>
            </wp:positionH>
            <wp:positionV relativeFrom="paragraph">
              <wp:posOffset>-1283335</wp:posOffset>
            </wp:positionV>
            <wp:extent cx="14128115" cy="7946889"/>
            <wp:effectExtent l="0" t="0" r="6985" b="0"/>
            <wp:wrapNone/>
            <wp:docPr id="1768352181" name="Picture 1" descr="A person and person sm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52181" name="Picture 1" descr="A person and person smok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128115" cy="7946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91783F" w14:paraId="5F579DB0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9840820" w14:textId="6B0E2D22" w:rsidR="00D077E9" w:rsidRPr="0091783F" w:rsidRDefault="00D077E9" w:rsidP="00AB02A7">
            <w:pPr>
              <w:rPr>
                <w:rFonts w:asciiTheme="minorHAnsi" w:hAnsiTheme="minorHAnsi" w:cstheme="minorHAnsi"/>
                <w:lang w:val="vi-VN"/>
              </w:rPr>
            </w:pPr>
          </w:p>
          <w:p w14:paraId="0938B3D5" w14:textId="702E18F8" w:rsidR="00D077E9" w:rsidRPr="0091783F" w:rsidRDefault="00D077E9" w:rsidP="00AB02A7">
            <w:pPr>
              <w:rPr>
                <w:rFonts w:asciiTheme="minorHAnsi" w:hAnsiTheme="minorHAnsi" w:cstheme="minorHAnsi"/>
                <w:lang w:val="vi-VN"/>
              </w:rPr>
            </w:pPr>
          </w:p>
        </w:tc>
      </w:tr>
      <w:tr w:rsidR="00D077E9" w:rsidRPr="0091783F" w14:paraId="78825EBD" w14:textId="77777777" w:rsidTr="00855E5C">
        <w:trPr>
          <w:trHeight w:val="716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F494254" w14:textId="0D74523B" w:rsidR="00D077E9" w:rsidRPr="0091783F" w:rsidRDefault="00502B20" w:rsidP="00AB02A7">
            <w:pPr>
              <w:rPr>
                <w:rFonts w:asciiTheme="minorHAnsi" w:hAnsiTheme="minorHAnsi" w:cstheme="minorHAnsi"/>
                <w:noProof/>
                <w:lang w:val="vi-VN"/>
              </w:rPr>
            </w:pPr>
            <w:r w:rsidRPr="0091783F">
              <w:rPr>
                <w:rFonts w:asciiTheme="minorHAnsi" w:hAnsiTheme="minorHAnsi" w:cstheme="minorHAnsi"/>
                <w:noProof/>
                <w:lang w:val="vi-VN" w:bidi="vi-V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DF5889A" wp14:editId="0BF50D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3135630</wp:posOffset>
                      </wp:positionV>
                      <wp:extent cx="3479800" cy="990600"/>
                      <wp:effectExtent l="0" t="0" r="0" b="0"/>
                      <wp:wrapSquare wrapText="bothSides"/>
                      <wp:docPr id="8" name="Hộp văn bản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79800" cy="990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8F4656" w14:textId="72903CF7" w:rsidR="00D077E9" w:rsidRPr="00502B20" w:rsidRDefault="00502B20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sz w:val="56"/>
                                      <w:szCs w:val="56"/>
                                      <w:lang w:bidi="vi-VN"/>
                                    </w:rPr>
                                    <w:t>TODO 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DF5889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Hộp văn bản 8" o:spid="_x0000_s1026" type="#_x0000_t202" style="position:absolute;margin-left:0;margin-top:246.9pt;width:274pt;height:7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" filled="f" stroked="f" strokeweight=".5pt">
                      <v:textbox>
                        <w:txbxContent>
                          <w:p w14:paraId="648F4656" w14:textId="72903CF7" w:rsidR="00D077E9" w:rsidRPr="00502B20" w:rsidRDefault="00502B20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bidi="vi-VN"/>
                              </w:rPr>
                              <w:t>TODO APPLICATION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1783F">
              <w:rPr>
                <w:rFonts w:asciiTheme="minorHAnsi" w:hAnsiTheme="minorHAnsi" w:cstheme="minorHAnsi"/>
                <w:noProof/>
                <w:lang w:val="vi-VN" w:bidi="vi-V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DD5796" wp14:editId="36A82B81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4101465</wp:posOffset>
                      </wp:positionV>
                      <wp:extent cx="1390650" cy="0"/>
                      <wp:effectExtent l="0" t="19050" r="19050" b="19050"/>
                      <wp:wrapNone/>
                      <wp:docPr id="5" name="Đường nối thẳng 5" descr="thanh phân đoạn văn bả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DBD3C36" id="Đường nối thẳng 5" o:spid="_x0000_s1026" alt="thanh phân đoạn văn bản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pt,322.95pt" to="117.8pt,3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" strokecolor="#082a75 [3215]" strokeweight="3pt"/>
                  </w:pict>
                </mc:Fallback>
              </mc:AlternateContent>
            </w:r>
          </w:p>
        </w:tc>
      </w:tr>
    </w:tbl>
    <w:p w14:paraId="1A840477" w14:textId="222CFC95" w:rsidR="00D077E9" w:rsidRPr="0091783F" w:rsidRDefault="00502B20" w:rsidP="00502B20">
      <w:pPr>
        <w:spacing w:after="20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noProof/>
          <w:lang w:val="vi-V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0B8A9DE" wp14:editId="782AEA72">
                <wp:simplePos x="0" y="0"/>
                <wp:positionH relativeFrom="margin">
                  <wp:align>left</wp:align>
                </wp:positionH>
                <wp:positionV relativeFrom="paragraph">
                  <wp:posOffset>7696412</wp:posOffset>
                </wp:positionV>
                <wp:extent cx="2360930" cy="1404620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6CF5A" w14:textId="7B16DC04" w:rsidR="00502B20" w:rsidRPr="00502B20" w:rsidRDefault="00502B20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02B20">
                              <w:rPr>
                                <w:sz w:val="40"/>
                                <w:szCs w:val="40"/>
                              </w:rPr>
                              <w:t>API MODULE DOCUMENTATIONS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8A9DE" id="Text Box 2" o:spid="_x0000_s1027" type="#_x0000_t202" style="position:absolute;margin-left:0;margin-top:606pt;width:185.9pt;height:110.6pt;z-index:25166540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ItMfF/eAAAACgEAAA8AAAAAAAAA&#10;AAAAAAAAVwQAAGRycy9kb3ducmV2LnhtbFBLBQYAAAAABAAEAPMAAABiBQAAAAA=&#10;" filled="f" stroked="f">
                <v:textbox style="mso-fit-shape-to-text:t">
                  <w:txbxContent>
                    <w:p w14:paraId="1AE6CF5A" w14:textId="7B16DC04" w:rsidR="00502B20" w:rsidRPr="00502B20" w:rsidRDefault="00502B20">
                      <w:pPr>
                        <w:rPr>
                          <w:sz w:val="40"/>
                          <w:szCs w:val="40"/>
                        </w:rPr>
                      </w:pPr>
                      <w:r w:rsidRPr="00502B20">
                        <w:rPr>
                          <w:sz w:val="40"/>
                          <w:szCs w:val="40"/>
                        </w:rPr>
                        <w:t>API MODULE DOCUMENTATIONS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1783F">
        <w:rPr>
          <w:rFonts w:asciiTheme="minorHAnsi" w:hAnsiTheme="minorHAnsi" w:cstheme="minorHAnsi"/>
          <w:noProof/>
          <w:lang w:val="vi-VN" w:bidi="vi-V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B5BC128" wp14:editId="1F6F084D">
                <wp:simplePos x="0" y="0"/>
                <wp:positionH relativeFrom="column">
                  <wp:posOffset>-111760</wp:posOffset>
                </wp:positionH>
                <wp:positionV relativeFrom="page">
                  <wp:posOffset>5194300</wp:posOffset>
                </wp:positionV>
                <wp:extent cx="3938905" cy="4656455"/>
                <wp:effectExtent l="0" t="0" r="4445" b="0"/>
                <wp:wrapNone/>
                <wp:docPr id="3" name="Hình chữ nhật 3" descr="hình chữ nhật màu trắng cho văn bản trên trang bì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4656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59631" w14:textId="77777777" w:rsidR="00C86081" w:rsidRPr="00C86081" w:rsidRDefault="00C86081" w:rsidP="00C8608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BC128" id="Hình chữ nhật 3" o:spid="_x0000_s1028" alt="hình chữ nhật màu trắng cho văn bản trên trang bìa" style="position:absolute;margin-left:-8.8pt;margin-top:409pt;width:310.15pt;height:366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" fillcolor="white [3212]" stroked="f" strokeweight="2pt">
                <v:textbox>
                  <w:txbxContent>
                    <w:p w14:paraId="26059631" w14:textId="77777777" w:rsidR="00C86081" w:rsidRPr="00C86081" w:rsidRDefault="00C86081" w:rsidP="00C86081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AB02A7" w:rsidRPr="0091783F">
        <w:rPr>
          <w:rFonts w:asciiTheme="minorHAnsi" w:hAnsiTheme="minorHAnsi" w:cstheme="minorHAnsi"/>
          <w:noProof/>
          <w:lang w:val="vi-VN" w:bidi="vi-V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DEC2080" wp14:editId="26D37B2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Hình chữ nhật 2" descr="hình chữ nhật được tô mà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3AB1B" w14:textId="77777777" w:rsidR="00C86081" w:rsidRPr="00C86081" w:rsidRDefault="00C86081" w:rsidP="00C8608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C2080" id="Hình chữ nhật 2" o:spid="_x0000_s1029" alt="hình chữ nhật được tô màu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" fillcolor="#7f7f7f [1612]" stroked="f" strokeweight="2pt">
                <v:textbox>
                  <w:txbxContent>
                    <w:p w14:paraId="3E63AB1B" w14:textId="77777777" w:rsidR="00C86081" w:rsidRPr="00C86081" w:rsidRDefault="00C86081" w:rsidP="00C86081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91783F">
        <w:rPr>
          <w:rFonts w:asciiTheme="minorHAnsi" w:hAnsiTheme="minorHAnsi" w:cstheme="minorHAnsi"/>
          <w:lang w:val="vi-VN" w:bidi="vi-VN"/>
        </w:rPr>
        <w:br w:type="page"/>
      </w:r>
    </w:p>
    <w:p w14:paraId="34C628CE" w14:textId="4A712CEB" w:rsidR="00D0689E" w:rsidRPr="0091783F" w:rsidRDefault="003C0653" w:rsidP="003F7AF3">
      <w:p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 xml:space="preserve">TABLE </w:t>
      </w:r>
      <w:r w:rsidR="00D0689E" w:rsidRPr="0091783F">
        <w:rPr>
          <w:rFonts w:asciiTheme="minorHAnsi" w:hAnsiTheme="minorHAnsi" w:cstheme="minorHAnsi"/>
        </w:rPr>
        <w:t>OF CONTENTS</w:t>
      </w:r>
      <w:r w:rsidR="00D0689E" w:rsidRPr="0091783F">
        <w:rPr>
          <w:rFonts w:asciiTheme="minorHAnsi" w:hAnsiTheme="minorHAnsi" w:cstheme="minorHAnsi"/>
        </w:rPr>
        <w:br w:type="page"/>
      </w:r>
    </w:p>
    <w:p w14:paraId="3BF3EE49" w14:textId="1E4665FA" w:rsidR="00AB02A7" w:rsidRPr="0091783F" w:rsidRDefault="00D0689E" w:rsidP="00D0689E">
      <w:pPr>
        <w:pStyle w:val="ListParagraph"/>
        <w:numPr>
          <w:ilvl w:val="0"/>
          <w:numId w:val="14"/>
        </w:numPr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>AUTHENTICATION</w:t>
      </w:r>
    </w:p>
    <w:p w14:paraId="730EF0D9" w14:textId="77777777" w:rsidR="000B5CCB" w:rsidRPr="0091783F" w:rsidRDefault="000B5CCB" w:rsidP="000B5CCB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SIGN IN</w:t>
      </w:r>
    </w:p>
    <w:p w14:paraId="6F89DAE2" w14:textId="34A5731F" w:rsidR="00465F3C" w:rsidRPr="0091783F" w:rsidRDefault="000B5CCB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</w:t>
      </w:r>
      <w:r w:rsidR="00465F3C" w:rsidRPr="0091783F">
        <w:rPr>
          <w:rFonts w:asciiTheme="minorHAnsi" w:hAnsiTheme="minorHAnsi" w:cstheme="minorHAnsi"/>
          <w:b w:val="0"/>
          <w:bCs/>
        </w:rPr>
        <w:t xml:space="preserve"> POST</w:t>
      </w:r>
      <w:r w:rsidRPr="0091783F">
        <w:rPr>
          <w:rFonts w:asciiTheme="minorHAnsi" w:hAnsiTheme="minorHAnsi" w:cstheme="minorHAnsi"/>
          <w:b w:val="0"/>
          <w:bCs/>
        </w:rPr>
        <w:t xml:space="preserve"> /api/auth/sign-in</w:t>
      </w:r>
    </w:p>
    <w:p w14:paraId="6FE3D8A2" w14:textId="0BEF2C7F" w:rsidR="005E5954" w:rsidRPr="0091783F" w:rsidRDefault="005E5954" w:rsidP="005E5954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BODY: </w:t>
      </w:r>
      <w:r w:rsidRPr="0091783F">
        <w:rPr>
          <w:rFonts w:asciiTheme="minorHAnsi" w:hAnsiTheme="minorHAnsi" w:cstheme="minorHAnsi"/>
        </w:rPr>
        <w:t>{</w:t>
      </w:r>
      <w:r w:rsidRPr="0091783F">
        <w:rPr>
          <w:rFonts w:asciiTheme="minorHAnsi" w:hAnsiTheme="minorHAnsi" w:cstheme="minorHAnsi"/>
        </w:rPr>
        <w:tab/>
      </w:r>
    </w:p>
    <w:p w14:paraId="12FAA8CE" w14:textId="52B69671" w:rsidR="005E5954" w:rsidRPr="0091783F" w:rsidRDefault="005E5954" w:rsidP="005E595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username: &lt;String&gt;(255)</w:t>
      </w:r>
      <w:r w:rsidR="0082648E" w:rsidRPr="0091783F">
        <w:rPr>
          <w:rFonts w:asciiTheme="minorHAnsi" w:hAnsiTheme="minorHAnsi" w:cstheme="minorHAnsi"/>
        </w:rPr>
        <w:t>[ required ]</w:t>
      </w:r>
      <w:r w:rsidRPr="0091783F">
        <w:rPr>
          <w:rFonts w:asciiTheme="minorHAnsi" w:hAnsiTheme="minorHAnsi" w:cstheme="minorHAnsi"/>
        </w:rPr>
        <w:t>,</w:t>
      </w:r>
    </w:p>
    <w:p w14:paraId="345193C9" w14:textId="26445896" w:rsidR="005E5954" w:rsidRPr="0091783F" w:rsidRDefault="005E5954" w:rsidP="005E595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password: &lt;String&gt;(255)</w:t>
      </w:r>
      <w:r w:rsidR="0082648E" w:rsidRPr="0091783F">
        <w:rPr>
          <w:rFonts w:asciiTheme="minorHAnsi" w:hAnsiTheme="minorHAnsi" w:cstheme="minorHAnsi"/>
        </w:rPr>
        <w:t>[ required ]</w:t>
      </w:r>
    </w:p>
    <w:p w14:paraId="0C976776" w14:textId="39F98434" w:rsidR="005E5954" w:rsidRPr="0091783F" w:rsidRDefault="005E5954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50AD5348" w14:textId="4D8F59A6" w:rsidR="00465F3C" w:rsidRPr="0091783F" w:rsidRDefault="000B5CCB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Sign-in request</w:t>
      </w:r>
      <w:r w:rsidR="0007709F" w:rsidRPr="0091783F">
        <w:rPr>
          <w:rFonts w:asciiTheme="minorHAnsi" w:hAnsiTheme="minorHAnsi" w:cstheme="minorHAnsi"/>
          <w:b w:val="0"/>
          <w:bCs/>
        </w:rPr>
        <w:t xml:space="preserve"> gets authentication infor</w:t>
      </w:r>
      <w:r w:rsidR="00465F3C" w:rsidRPr="0091783F">
        <w:rPr>
          <w:rFonts w:asciiTheme="minorHAnsi" w:hAnsiTheme="minorHAnsi" w:cstheme="minorHAnsi"/>
          <w:b w:val="0"/>
          <w:bCs/>
        </w:rPr>
        <w:t>s</w:t>
      </w:r>
      <w:r w:rsidR="0007709F" w:rsidRPr="0091783F">
        <w:rPr>
          <w:rFonts w:asciiTheme="minorHAnsi" w:hAnsiTheme="minorHAnsi" w:cstheme="minorHAnsi"/>
          <w:b w:val="0"/>
          <w:bCs/>
        </w:rPr>
        <w:t xml:space="preserve">, </w:t>
      </w:r>
      <w:r w:rsidR="00465F3C" w:rsidRPr="0091783F">
        <w:rPr>
          <w:rFonts w:asciiTheme="minorHAnsi" w:hAnsiTheme="minorHAnsi" w:cstheme="minorHAnsi"/>
          <w:b w:val="0"/>
          <w:bCs/>
        </w:rPr>
        <w:t>validates them and responds to the client if the infors are valid or not.</w:t>
      </w:r>
    </w:p>
    <w:p w14:paraId="6900D606" w14:textId="02BBB66C" w:rsidR="003B066E" w:rsidRPr="0091783F" w:rsidRDefault="00465F3C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There are 3</w:t>
      </w:r>
      <w:r w:rsidR="003B066E" w:rsidRPr="0091783F">
        <w:rPr>
          <w:rFonts w:asciiTheme="minorHAnsi" w:hAnsiTheme="minorHAnsi" w:cstheme="minorHAnsi"/>
          <w:b w:val="0"/>
          <w:bCs/>
        </w:rPr>
        <w:t xml:space="preserve"> respon</w:t>
      </w:r>
      <w:r w:rsidR="00C645B4" w:rsidRPr="0091783F">
        <w:rPr>
          <w:rFonts w:asciiTheme="minorHAnsi" w:hAnsiTheme="minorHAnsi" w:cstheme="minorHAnsi"/>
          <w:b w:val="0"/>
          <w:bCs/>
        </w:rPr>
        <w:t>se</w:t>
      </w:r>
      <w:r w:rsidR="003B066E" w:rsidRPr="0091783F">
        <w:rPr>
          <w:rFonts w:asciiTheme="minorHAnsi" w:hAnsiTheme="minorHAnsi" w:cstheme="minorHAnsi"/>
          <w:b w:val="0"/>
          <w:bCs/>
        </w:rPr>
        <w:t>s may show up when the API is called:</w:t>
      </w:r>
    </w:p>
    <w:p w14:paraId="31C2B105" w14:textId="1EDDCE6C" w:rsidR="00465F3C" w:rsidRPr="0091783F" w:rsidRDefault="00DB7770" w:rsidP="003B066E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Signed in</w:t>
      </w:r>
      <w:r w:rsidR="003B066E" w:rsidRPr="0091783F">
        <w:rPr>
          <w:rFonts w:asciiTheme="minorHAnsi" w:hAnsiTheme="minorHAnsi" w:cstheme="minorHAnsi"/>
          <w:b w:val="0"/>
          <w:bCs/>
        </w:rPr>
        <w:t xml:space="preserve"> successfully </w:t>
      </w:r>
    </w:p>
    <w:p w14:paraId="30F291E1" w14:textId="31306868" w:rsidR="009A5475" w:rsidRPr="0091783F" w:rsidRDefault="009A5475" w:rsidP="009A5475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correct username and password, the response will bring a session token with it, this can be use as authorization token in future.</w:t>
      </w:r>
    </w:p>
    <w:p w14:paraId="19F34D4C" w14:textId="1086E6E5" w:rsidR="009A5475" w:rsidRPr="0091783F" w:rsidRDefault="009A5475" w:rsidP="009A5475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Response will have the structure as below:</w:t>
      </w:r>
    </w:p>
    <w:p w14:paraId="273525ED" w14:textId="481D4CC0" w:rsidR="009A5475" w:rsidRPr="0091783F" w:rsidRDefault="009A5475" w:rsidP="009A547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7F4A887A" w14:textId="383F6260" w:rsidR="00C645B4" w:rsidRPr="0091783F" w:rsidRDefault="009A5475" w:rsidP="00C645B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="0023637A" w:rsidRPr="0091783F">
        <w:rPr>
          <w:rFonts w:asciiTheme="minorHAnsi" w:hAnsiTheme="minorHAnsi" w:cstheme="minorHAnsi"/>
        </w:rPr>
        <w:t>s</w:t>
      </w:r>
      <w:r w:rsidR="00F5209F" w:rsidRPr="0091783F">
        <w:rPr>
          <w:rFonts w:asciiTheme="minorHAnsi" w:hAnsiTheme="minorHAnsi" w:cstheme="minorHAnsi"/>
        </w:rPr>
        <w:t>uccess</w:t>
      </w:r>
      <w:r w:rsidRPr="0091783F">
        <w:rPr>
          <w:rFonts w:asciiTheme="minorHAnsi" w:hAnsiTheme="minorHAnsi" w:cstheme="minorHAnsi"/>
        </w:rPr>
        <w:t>: true,</w:t>
      </w:r>
    </w:p>
    <w:p w14:paraId="137FAC16" w14:textId="77777777" w:rsidR="00B0146A" w:rsidRPr="0091783F" w:rsidRDefault="00B0146A" w:rsidP="009A547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data: {</w:t>
      </w:r>
    </w:p>
    <w:p w14:paraId="648F0301" w14:textId="3709DAEE" w:rsidR="0023637A" w:rsidRPr="0091783F" w:rsidRDefault="0023637A" w:rsidP="009A547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success: true,</w:t>
      </w:r>
    </w:p>
    <w:p w14:paraId="088ABA4C" w14:textId="361D8E22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 xml:space="preserve">content: “Successfully </w:t>
      </w:r>
      <w:r w:rsidR="000F27BF" w:rsidRPr="0091783F">
        <w:rPr>
          <w:rFonts w:asciiTheme="minorHAnsi" w:hAnsiTheme="minorHAnsi" w:cstheme="minorHAnsi"/>
        </w:rPr>
        <w:t>signed</w:t>
      </w:r>
      <w:r w:rsidRPr="0091783F">
        <w:rPr>
          <w:rFonts w:asciiTheme="minorHAnsi" w:hAnsiTheme="minorHAnsi" w:cstheme="minorHAnsi"/>
        </w:rPr>
        <w:t xml:space="preserve"> in”,</w:t>
      </w:r>
    </w:p>
    <w:p w14:paraId="339E0C4E" w14:textId="42802EC9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token: “[ TOKEN STRING ]”,</w:t>
      </w:r>
    </w:p>
    <w:p w14:paraId="21F59A7A" w14:textId="4A13E56E" w:rsidR="00656D8C" w:rsidRPr="0091783F" w:rsidRDefault="00656D8C" w:rsidP="00B0146A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code: “SU_AU103”,</w:t>
      </w:r>
    </w:p>
    <w:p w14:paraId="667EFEAD" w14:textId="411CAA9D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  <w:t>user:  {</w:t>
      </w:r>
    </w:p>
    <w:p w14:paraId="7A15887D" w14:textId="5375A54E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  <w:t>username: &lt;String&gt;,</w:t>
      </w:r>
    </w:p>
    <w:p w14:paraId="176C5F35" w14:textId="07FF770E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</w:rPr>
        <w:t>email: &lt;String&gt;,</w:t>
      </w:r>
    </w:p>
    <w:p w14:paraId="4B9EE37A" w14:textId="497DAB85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phone: &lt;String&gt;,</w:t>
      </w:r>
    </w:p>
    <w:p w14:paraId="636D7D03" w14:textId="7029E77F" w:rsidR="00B05C65" w:rsidRPr="0091783F" w:rsidRDefault="00B05C65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avatar: &lt;String&gt;</w:t>
      </w:r>
    </w:p>
    <w:p w14:paraId="1AD82D92" w14:textId="6500B079" w:rsidR="00B05C65" w:rsidRPr="0091783F" w:rsidRDefault="00B05C65" w:rsidP="00B05C65">
      <w:pPr>
        <w:pStyle w:val="ListParagraph"/>
        <w:ind w:left="216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2E187B1" w14:textId="065366E5" w:rsidR="00B0146A" w:rsidRPr="0091783F" w:rsidRDefault="00B0146A" w:rsidP="00B0146A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7D7EDB18" w14:textId="045A1FE9" w:rsidR="009A5475" w:rsidRPr="0091783F" w:rsidRDefault="009A5475" w:rsidP="009A547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C9C0F56" w14:textId="169F23BA" w:rsidR="003B066E" w:rsidRPr="0091783F" w:rsidRDefault="000F27BF" w:rsidP="003B066E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Signed in</w:t>
      </w:r>
      <w:r w:rsidR="003B066E" w:rsidRPr="0091783F">
        <w:rPr>
          <w:rFonts w:asciiTheme="minorHAnsi" w:hAnsiTheme="minorHAnsi" w:cstheme="minorHAnsi"/>
          <w:b w:val="0"/>
          <w:bCs/>
        </w:rPr>
        <w:t xml:space="preserve"> failed</w:t>
      </w:r>
    </w:p>
    <w:p w14:paraId="4B3C5663" w14:textId="20DAC8E8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There are several reason</w:t>
      </w:r>
      <w:r w:rsidR="002E2AB8" w:rsidRPr="0091783F">
        <w:rPr>
          <w:rFonts w:asciiTheme="minorHAnsi" w:hAnsiTheme="minorHAnsi" w:cstheme="minorHAnsi"/>
          <w:b w:val="0"/>
          <w:bCs/>
        </w:rPr>
        <w:t>s</w:t>
      </w:r>
      <w:r w:rsidRPr="0091783F">
        <w:rPr>
          <w:rFonts w:asciiTheme="minorHAnsi" w:hAnsiTheme="minorHAnsi" w:cstheme="minorHAnsi"/>
          <w:b w:val="0"/>
          <w:bCs/>
        </w:rPr>
        <w:t xml:space="preserve"> to cause the server response this way: User does not exist, wrong password. But we won’t show the detail reason due to security purpose.</w:t>
      </w:r>
    </w:p>
    <w:p w14:paraId="12446059" w14:textId="77777777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6430E7C8" w14:textId="77777777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77DDC85A" w14:textId="616C3409" w:rsidR="00B0146A" w:rsidRPr="0091783F" w:rsidRDefault="00B0146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="0023637A" w:rsidRPr="0091783F">
        <w:rPr>
          <w:rFonts w:asciiTheme="minorHAnsi" w:hAnsiTheme="minorHAnsi" w:cstheme="minorHAnsi"/>
        </w:rPr>
        <w:t>data: {</w:t>
      </w:r>
    </w:p>
    <w:p w14:paraId="4E49E452" w14:textId="5B37AAF0" w:rsidR="0023637A" w:rsidRPr="0091783F" w:rsidRDefault="0023637A" w:rsidP="0023637A">
      <w:pPr>
        <w:pStyle w:val="ListParagraph"/>
        <w:ind w:left="216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>success: false,</w:t>
      </w:r>
    </w:p>
    <w:p w14:paraId="4AC80CD4" w14:textId="49D71F20" w:rsidR="0023637A" w:rsidRPr="0091783F" w:rsidRDefault="0023637A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content: “</w:t>
      </w:r>
      <w:r w:rsidR="000F27BF" w:rsidRPr="0091783F">
        <w:rPr>
          <w:rFonts w:asciiTheme="minorHAnsi" w:hAnsiTheme="minorHAnsi" w:cstheme="minorHAnsi"/>
        </w:rPr>
        <w:t>Si</w:t>
      </w:r>
      <w:r w:rsidRPr="0091783F">
        <w:rPr>
          <w:rFonts w:asciiTheme="minorHAnsi" w:hAnsiTheme="minorHAnsi" w:cstheme="minorHAnsi"/>
        </w:rPr>
        <w:t>g</w:t>
      </w:r>
      <w:r w:rsidR="000F27BF" w:rsidRPr="0091783F">
        <w:rPr>
          <w:rFonts w:asciiTheme="minorHAnsi" w:hAnsiTheme="minorHAnsi" w:cstheme="minorHAnsi"/>
        </w:rPr>
        <w:t>n</w:t>
      </w:r>
      <w:r w:rsidRPr="0091783F">
        <w:rPr>
          <w:rFonts w:asciiTheme="minorHAnsi" w:hAnsiTheme="minorHAnsi" w:cstheme="minorHAnsi"/>
        </w:rPr>
        <w:t>ed in fail due to wrong information”,</w:t>
      </w:r>
    </w:p>
    <w:p w14:paraId="409774AB" w14:textId="675C1ED3" w:rsidR="00435C94" w:rsidRPr="0091783F" w:rsidRDefault="00435C94" w:rsidP="00B0146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code: “ER_AU104”</w:t>
      </w:r>
    </w:p>
    <w:p w14:paraId="3C79C16A" w14:textId="25FDD7ED" w:rsidR="0023637A" w:rsidRPr="0091783F" w:rsidRDefault="0023637A" w:rsidP="0023637A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749AC6F6" w14:textId="73DF0352" w:rsidR="00B0146A" w:rsidRPr="0091783F" w:rsidRDefault="00B0146A" w:rsidP="00081A98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5FA7894D" w14:textId="4F68A51A" w:rsidR="003B066E" w:rsidRPr="0091783F" w:rsidRDefault="003B066E" w:rsidP="003B066E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Bad request</w:t>
      </w:r>
    </w:p>
    <w:p w14:paraId="2BE94984" w14:textId="61B611EE" w:rsidR="00C645B4" w:rsidRPr="0091783F" w:rsidRDefault="002E2AB8" w:rsidP="002E2AB8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request body structure.</w:t>
      </w:r>
    </w:p>
    <w:p w14:paraId="75C0F892" w14:textId="7D5DFFD3" w:rsidR="00C645B4" w:rsidRPr="0091783F" w:rsidRDefault="00C645B4" w:rsidP="00C645B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400 BAD_REQUEST : {}</w:t>
      </w:r>
    </w:p>
    <w:p w14:paraId="4DAADCB2" w14:textId="77777777" w:rsidR="000B5CCB" w:rsidRPr="0091783F" w:rsidRDefault="000B5CCB" w:rsidP="000B5CCB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</w:p>
    <w:p w14:paraId="3ADB6426" w14:textId="3B7BD57F" w:rsidR="000B5CCB" w:rsidRPr="0091783F" w:rsidRDefault="000B5CCB" w:rsidP="00D0689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SIGN UP</w:t>
      </w:r>
    </w:p>
    <w:p w14:paraId="37290734" w14:textId="4BD7CBBE" w:rsidR="005E5954" w:rsidRPr="0091783F" w:rsidRDefault="005E5954" w:rsidP="005E5954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POST /api/auth/sign-up</w:t>
      </w:r>
    </w:p>
    <w:p w14:paraId="6969157C" w14:textId="5C0D71F1" w:rsidR="0082648E" w:rsidRPr="0091783F" w:rsidRDefault="0082648E" w:rsidP="0082648E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BODY:</w:t>
      </w:r>
      <w:r w:rsidRPr="0091783F">
        <w:rPr>
          <w:rFonts w:asciiTheme="minorHAnsi" w:hAnsiTheme="minorHAnsi" w:cstheme="minorHAnsi"/>
        </w:rPr>
        <w:t xml:space="preserve"> {</w:t>
      </w:r>
      <w:r w:rsidRPr="0091783F">
        <w:rPr>
          <w:rFonts w:asciiTheme="minorHAnsi" w:hAnsiTheme="minorHAnsi" w:cstheme="minorHAnsi"/>
        </w:rPr>
        <w:tab/>
      </w:r>
    </w:p>
    <w:p w14:paraId="7F6A1521" w14:textId="77777777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username: &lt;String&gt;(255)[ required ],</w:t>
      </w:r>
    </w:p>
    <w:p w14:paraId="23B98016" w14:textId="0AD9097D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password: &lt;String&gt;(255)[ required ],</w:t>
      </w:r>
    </w:p>
    <w:p w14:paraId="17C6F3F5" w14:textId="7733A7A5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fullname: &lt;String&gt;(255)[ required ],</w:t>
      </w:r>
    </w:p>
    <w:p w14:paraId="63A3B51E" w14:textId="63B011B5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phone: &lt;String&gt;(20)[ optional ],</w:t>
      </w:r>
    </w:p>
    <w:p w14:paraId="587BC33D" w14:textId="13169EB8" w:rsidR="0082648E" w:rsidRPr="0091783F" w:rsidRDefault="0082648E" w:rsidP="0082648E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email: &lt;String&gt;(255)[ optional ]</w:t>
      </w:r>
    </w:p>
    <w:p w14:paraId="7A7F269A" w14:textId="1E739174" w:rsidR="005E5954" w:rsidRPr="0091783F" w:rsidRDefault="0082648E" w:rsidP="0082648E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14920795" w14:textId="0A4E6D86" w:rsidR="005E5954" w:rsidRPr="0091783F" w:rsidRDefault="000F27BF" w:rsidP="005E5954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This API creates a new user with given infors. </w:t>
      </w:r>
    </w:p>
    <w:p w14:paraId="23A4199F" w14:textId="44BD2C6D" w:rsidR="000F27BF" w:rsidRPr="0091783F" w:rsidRDefault="000F27BF" w:rsidP="000F27B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Sign</w:t>
      </w:r>
      <w:r w:rsidR="00760197" w:rsidRPr="0091783F">
        <w:rPr>
          <w:rFonts w:asciiTheme="minorHAnsi" w:hAnsiTheme="minorHAnsi" w:cstheme="minorHAnsi"/>
          <w:b w:val="0"/>
          <w:bCs/>
        </w:rPr>
        <w:t>ed up successfully</w:t>
      </w:r>
    </w:p>
    <w:p w14:paraId="2BFA9C05" w14:textId="585D41F1" w:rsidR="00760197" w:rsidRPr="0091783F" w:rsidRDefault="00760197" w:rsidP="0076019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all data in correct format, a new user will be created</w:t>
      </w:r>
      <w:r w:rsidR="00F174F6" w:rsidRPr="0091783F">
        <w:rPr>
          <w:rFonts w:asciiTheme="minorHAnsi" w:hAnsiTheme="minorHAnsi" w:cstheme="minorHAnsi"/>
          <w:b w:val="0"/>
          <w:bCs/>
        </w:rPr>
        <w:t>.</w:t>
      </w:r>
    </w:p>
    <w:p w14:paraId="7BD29A54" w14:textId="241449BB" w:rsidR="00F174F6" w:rsidRPr="0091783F" w:rsidRDefault="00F174F6" w:rsidP="0076019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 server will automatically generate a default image for newly user.</w:t>
      </w:r>
    </w:p>
    <w:p w14:paraId="2EEE6D99" w14:textId="515D3446" w:rsidR="00760197" w:rsidRPr="0091783F" w:rsidRDefault="00760197" w:rsidP="00760197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76114668" w14:textId="342F431A" w:rsidR="00760197" w:rsidRPr="0091783F" w:rsidRDefault="00760197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4E8A2480" w14:textId="77777777" w:rsidR="005F0AAA" w:rsidRPr="0091783F" w:rsidRDefault="005F0AAA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3C472CA3" w14:textId="1F507DE3" w:rsidR="005F0AAA" w:rsidRPr="0091783F" w:rsidRDefault="005F0AAA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21B47006" w14:textId="65112248" w:rsidR="005F0AAA" w:rsidRPr="0091783F" w:rsidRDefault="005F0AAA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content: “User created”,</w:t>
      </w:r>
    </w:p>
    <w:p w14:paraId="19FA2229" w14:textId="4407CC82" w:rsidR="005F0AAA" w:rsidRPr="0091783F" w:rsidRDefault="005F0AAA" w:rsidP="005F0AAA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token: “[ TOKEN STRING ]”,</w:t>
      </w:r>
    </w:p>
    <w:p w14:paraId="4F2F76C2" w14:textId="720092F2" w:rsidR="00FA6C09" w:rsidRPr="0091783F" w:rsidRDefault="00FA6C09" w:rsidP="005F0AAA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code: “SU_AU102”,</w:t>
      </w:r>
    </w:p>
    <w:p w14:paraId="5AD307AA" w14:textId="77777777" w:rsidR="00B05C65" w:rsidRPr="0091783F" w:rsidRDefault="00B05C65" w:rsidP="00B05C65">
      <w:pPr>
        <w:pStyle w:val="ListParagraph"/>
        <w:ind w:left="288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>user:  {</w:t>
      </w:r>
    </w:p>
    <w:p w14:paraId="6CD9DA40" w14:textId="77777777" w:rsidR="00B05C65" w:rsidRPr="0091783F" w:rsidRDefault="00B05C65" w:rsidP="00B05C65">
      <w:pPr>
        <w:pStyle w:val="ListParagraph"/>
        <w:ind w:left="144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  <w:t>username: &lt;String&gt;,</w:t>
      </w:r>
    </w:p>
    <w:p w14:paraId="35621926" w14:textId="19A194A5" w:rsidR="005F2C7D" w:rsidRPr="0091783F" w:rsidRDefault="005F2C7D" w:rsidP="00B05C6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  <w:lang w:val="fr-FR"/>
        </w:rPr>
        <w:tab/>
      </w:r>
      <w:r w:rsidRPr="0091783F">
        <w:rPr>
          <w:rFonts w:asciiTheme="minorHAnsi" w:hAnsiTheme="minorHAnsi" w:cstheme="minorHAnsi"/>
        </w:rPr>
        <w:t>fullname: &lt;String&gt;,</w:t>
      </w:r>
    </w:p>
    <w:p w14:paraId="7C96ACC0" w14:textId="77777777" w:rsidR="00B05C65" w:rsidRPr="0091783F" w:rsidRDefault="00B05C65" w:rsidP="00B05C6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email: &lt;String&gt;,</w:t>
      </w:r>
    </w:p>
    <w:p w14:paraId="3B6E4A58" w14:textId="77777777" w:rsidR="00B05C65" w:rsidRPr="0091783F" w:rsidRDefault="00B05C65" w:rsidP="00B05C6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phone: &lt;String&gt;,</w:t>
      </w:r>
    </w:p>
    <w:p w14:paraId="1126F0E8" w14:textId="77777777" w:rsidR="00B05C65" w:rsidRPr="0091783F" w:rsidRDefault="00B05C65" w:rsidP="00B05C65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</w:rPr>
        <w:tab/>
        <w:t>avatar: &lt;String&gt;</w:t>
      </w:r>
    </w:p>
    <w:p w14:paraId="4F07018B" w14:textId="1DF4AD14" w:rsidR="00B05C65" w:rsidRPr="0091783F" w:rsidRDefault="00B05C65" w:rsidP="00B05C65">
      <w:pPr>
        <w:pStyle w:val="ListParagraph"/>
        <w:ind w:left="216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44CC7AB4" w14:textId="2BFD306C" w:rsidR="00760197" w:rsidRPr="0091783F" w:rsidRDefault="005F0AAA" w:rsidP="0076019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>}</w:t>
      </w:r>
    </w:p>
    <w:p w14:paraId="10BB5E25" w14:textId="0BEF4AB2" w:rsidR="00760197" w:rsidRPr="0091783F" w:rsidRDefault="00760197" w:rsidP="00760197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0B035B93" w14:textId="04749F0C" w:rsidR="00516A30" w:rsidRPr="0091783F" w:rsidRDefault="00516A30" w:rsidP="00760197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After create user, server will generate a token and attach it to the response as well.</w:t>
      </w:r>
    </w:p>
    <w:p w14:paraId="232B2125" w14:textId="1526D7E6" w:rsidR="00760197" w:rsidRPr="0091783F" w:rsidRDefault="00760197" w:rsidP="000F27B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Sign up failed due to wrong data format.</w:t>
      </w:r>
    </w:p>
    <w:p w14:paraId="10DDE0EC" w14:textId="7CBBF688" w:rsidR="00A017D5" w:rsidRPr="0091783F" w:rsidRDefault="003B4199" w:rsidP="003B4199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This may happy when weird data fields exist in the request body or (and) the data itself are in wrong fomat.</w:t>
      </w:r>
    </w:p>
    <w:p w14:paraId="4A163CC1" w14:textId="06FD3430" w:rsidR="00A017D5" w:rsidRPr="0091783F" w:rsidRDefault="00A017D5" w:rsidP="003B4199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Beside max length rule as above, we define min length rule for required fields:</w:t>
      </w:r>
    </w:p>
    <w:p w14:paraId="0FA782F8" w14:textId="5F7ACE67" w:rsidR="00A017D5" w:rsidRPr="0091783F" w:rsidRDefault="00A017D5" w:rsidP="00A017D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username: 8</w:t>
      </w:r>
    </w:p>
    <w:p w14:paraId="7AC637DF" w14:textId="1C05863E" w:rsidR="00A017D5" w:rsidRPr="0091783F" w:rsidRDefault="00A017D5" w:rsidP="00A017D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password: 8</w:t>
      </w:r>
    </w:p>
    <w:p w14:paraId="451C00FF" w14:textId="59AF87E5" w:rsidR="00A017D5" w:rsidRPr="0091783F" w:rsidRDefault="00A017D5" w:rsidP="00A017D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fullname: 1</w:t>
      </w:r>
    </w:p>
    <w:p w14:paraId="385B9EA0" w14:textId="084E1BA4" w:rsidR="00A017D5" w:rsidRPr="0091783F" w:rsidRDefault="00366B50" w:rsidP="003B4199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400</w:t>
      </w:r>
      <w:r w:rsidR="00A017D5" w:rsidRPr="0091783F">
        <w:rPr>
          <w:rFonts w:asciiTheme="minorHAnsi" w:hAnsiTheme="minorHAnsi" w:cstheme="minorHAnsi"/>
        </w:rPr>
        <w:t xml:space="preserve"> </w:t>
      </w:r>
      <w:r w:rsidRPr="0091783F">
        <w:rPr>
          <w:rFonts w:asciiTheme="minorHAnsi" w:hAnsiTheme="minorHAnsi" w:cstheme="minorHAnsi"/>
        </w:rPr>
        <w:t>BAD_REQUEST</w:t>
      </w:r>
      <w:r w:rsidR="00A017D5" w:rsidRPr="0091783F">
        <w:rPr>
          <w:rFonts w:asciiTheme="minorHAnsi" w:hAnsiTheme="minorHAnsi" w:cstheme="minorHAnsi"/>
        </w:rPr>
        <w:t xml:space="preserve"> : {</w:t>
      </w:r>
    </w:p>
    <w:p w14:paraId="7F12CDBD" w14:textId="5B9AF0A2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0F6BBC95" w14:textId="77777777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332E496A" w14:textId="723049C6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0B2A5F72" w14:textId="722E5FE7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content: “Wrong data format”</w:t>
      </w:r>
      <w:r w:rsidR="00FA1F61" w:rsidRPr="0091783F">
        <w:rPr>
          <w:rFonts w:asciiTheme="minorHAnsi" w:hAnsiTheme="minorHAnsi" w:cstheme="minorHAnsi"/>
        </w:rPr>
        <w:t>,</w:t>
      </w:r>
    </w:p>
    <w:p w14:paraId="4C07E5EE" w14:textId="6C7F5B26" w:rsidR="00FA1F61" w:rsidRPr="0091783F" w:rsidRDefault="00FA1F61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 xml:space="preserve">code: </w:t>
      </w:r>
      <w:r w:rsidR="00764074" w:rsidRPr="0091783F">
        <w:rPr>
          <w:rFonts w:asciiTheme="minorHAnsi" w:hAnsiTheme="minorHAnsi" w:cstheme="minorHAnsi"/>
        </w:rPr>
        <w:t>“ER_UN101”</w:t>
      </w:r>
    </w:p>
    <w:p w14:paraId="739C5A0C" w14:textId="77777777" w:rsidR="00A017D5" w:rsidRPr="0091783F" w:rsidRDefault="00A017D5" w:rsidP="00A017D5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4EC853B" w14:textId="5037830F" w:rsidR="00A017D5" w:rsidRPr="0091783F" w:rsidRDefault="00A017D5" w:rsidP="003B4199">
      <w:pPr>
        <w:pStyle w:val="ListParagraph"/>
        <w:ind w:left="1440"/>
        <w:rPr>
          <w:rFonts w:asciiTheme="minorHAnsi" w:hAnsiTheme="minorHAnsi" w:cstheme="minorHAnsi"/>
        </w:rPr>
      </w:pPr>
    </w:p>
    <w:p w14:paraId="086DF785" w14:textId="2DE13CF6" w:rsidR="00A017D5" w:rsidRPr="0091783F" w:rsidRDefault="00A017D5" w:rsidP="003B4199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1B9EFFC3" w14:textId="77777777" w:rsidR="00A017D5" w:rsidRPr="0091783F" w:rsidRDefault="00A017D5" w:rsidP="003B4199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3EB564DF" w14:textId="5B5F2C8D" w:rsidR="00760197" w:rsidRPr="0091783F" w:rsidRDefault="00760197" w:rsidP="000F27B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Sign up failed due to the username already existed</w:t>
      </w:r>
    </w:p>
    <w:p w14:paraId="775F7B8E" w14:textId="77777777" w:rsidR="00CA39E2" w:rsidRPr="0091783F" w:rsidRDefault="00CA39E2" w:rsidP="00CA39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Username in request body may have already been existed in database. </w:t>
      </w:r>
    </w:p>
    <w:p w14:paraId="61D47D39" w14:textId="51EDC647" w:rsidR="00CA39E2" w:rsidRPr="0091783F" w:rsidRDefault="00CA39E2" w:rsidP="00CA39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Although our database can instantly detect that error but it could suspend the server. We will take a step ahead and handle that error.</w:t>
      </w:r>
    </w:p>
    <w:p w14:paraId="57A14A1B" w14:textId="77777777" w:rsidR="00CA39E2" w:rsidRPr="0091783F" w:rsidRDefault="00CA39E2" w:rsidP="00CA39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61A4CC71" w14:textId="77777777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0A43F4B4" w14:textId="77777777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6C0F5536" w14:textId="77777777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2344DED2" w14:textId="7B9E00A5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content: “Username already existed”,</w:t>
      </w:r>
    </w:p>
    <w:p w14:paraId="2424EED7" w14:textId="14E33BF1" w:rsidR="00CA39E2" w:rsidRPr="0091783F" w:rsidRDefault="00CA39E2" w:rsidP="00CA39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code: “ER_UN10</w:t>
      </w:r>
      <w:r w:rsidR="00955623" w:rsidRPr="0091783F">
        <w:rPr>
          <w:rFonts w:asciiTheme="minorHAnsi" w:hAnsiTheme="minorHAnsi" w:cstheme="minorHAnsi"/>
        </w:rPr>
        <w:t>2</w:t>
      </w:r>
      <w:r w:rsidRPr="0091783F">
        <w:rPr>
          <w:rFonts w:asciiTheme="minorHAnsi" w:hAnsiTheme="minorHAnsi" w:cstheme="minorHAnsi"/>
        </w:rPr>
        <w:t>”</w:t>
      </w:r>
    </w:p>
    <w:p w14:paraId="5D8F7157" w14:textId="7074FF47" w:rsidR="00CA39E2" w:rsidRPr="0091783F" w:rsidRDefault="00CA39E2" w:rsidP="00DD0207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BBB7B3A" w14:textId="22733EEF" w:rsidR="00DD0207" w:rsidRPr="0091783F" w:rsidRDefault="00CA39E2" w:rsidP="00CA39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1252C07E" w14:textId="77777777" w:rsidR="00DD0207" w:rsidRPr="0091783F" w:rsidRDefault="00DD0207" w:rsidP="00CA39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5A150D7F" w14:textId="6DA3C7F5" w:rsidR="00760197" w:rsidRPr="0091783F" w:rsidRDefault="00760197" w:rsidP="000F27B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Bad request</w:t>
      </w:r>
    </w:p>
    <w:p w14:paraId="7B1F9D2A" w14:textId="77777777" w:rsidR="002F0BAA" w:rsidRPr="0091783F" w:rsidRDefault="002F0BAA" w:rsidP="002F0BA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bookmarkStart w:id="0" w:name="_Hlk177671460"/>
      <w:r w:rsidRPr="0091783F">
        <w:rPr>
          <w:rFonts w:asciiTheme="minorHAnsi" w:hAnsiTheme="minorHAnsi" w:cstheme="minorHAnsi"/>
          <w:b w:val="0"/>
          <w:bCs/>
        </w:rPr>
        <w:lastRenderedPageBreak/>
        <w:t>Wrong request body structure.</w:t>
      </w:r>
    </w:p>
    <w:p w14:paraId="7DC49F49" w14:textId="0D7E8285" w:rsidR="002F0BAA" w:rsidRPr="0091783F" w:rsidRDefault="002F0BAA" w:rsidP="002F0BA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400 BAD_REQUEST : {}</w:t>
      </w:r>
    </w:p>
    <w:bookmarkEnd w:id="0"/>
    <w:p w14:paraId="39C934F6" w14:textId="77777777" w:rsidR="005E5954" w:rsidRPr="0091783F" w:rsidRDefault="005E5954" w:rsidP="005E5954">
      <w:pPr>
        <w:pStyle w:val="ListParagraph"/>
        <w:ind w:left="1080"/>
        <w:rPr>
          <w:rFonts w:asciiTheme="minorHAnsi" w:hAnsiTheme="minorHAnsi" w:cstheme="minorHAnsi"/>
        </w:rPr>
      </w:pPr>
    </w:p>
    <w:p w14:paraId="39B6166E" w14:textId="2301091C" w:rsidR="005E5954" w:rsidRPr="0091783F" w:rsidRDefault="005E5954" w:rsidP="00D0689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UPDATE USER INFORMATION</w:t>
      </w:r>
    </w:p>
    <w:p w14:paraId="4810907F" w14:textId="4344CB5A" w:rsidR="009E2722" w:rsidRPr="0091783F" w:rsidRDefault="009E2722" w:rsidP="009E272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PUT /api/auth</w:t>
      </w:r>
      <w:r w:rsidR="00E54257" w:rsidRPr="0091783F">
        <w:rPr>
          <w:rFonts w:asciiTheme="minorHAnsi" w:hAnsiTheme="minorHAnsi" w:cstheme="minorHAnsi"/>
          <w:b w:val="0"/>
          <w:bCs/>
        </w:rPr>
        <w:t>/infors</w:t>
      </w:r>
    </w:p>
    <w:p w14:paraId="42A755E7" w14:textId="0BBA76CC" w:rsidR="00EF3B7D" w:rsidRPr="0091783F" w:rsidRDefault="00EF3B7D" w:rsidP="008061E6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BODY: </w:t>
      </w:r>
      <w:r w:rsidRPr="0091783F">
        <w:rPr>
          <w:rFonts w:asciiTheme="minorHAnsi" w:hAnsiTheme="minorHAnsi" w:cstheme="minorHAnsi"/>
        </w:rPr>
        <w:t>{</w:t>
      </w:r>
    </w:p>
    <w:p w14:paraId="3A81D14B" w14:textId="2060626C" w:rsidR="00EF3B7D" w:rsidRPr="0091783F" w:rsidRDefault="00EF3B7D" w:rsidP="00EF3B7D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fullname: &lt;String&gt;(255)[ optional ],</w:t>
      </w:r>
    </w:p>
    <w:p w14:paraId="214707E9" w14:textId="77777777" w:rsidR="00EF3B7D" w:rsidRPr="0091783F" w:rsidRDefault="00EF3B7D" w:rsidP="00EF3B7D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phone: &lt;String&gt;(20)[ optional ],</w:t>
      </w:r>
    </w:p>
    <w:p w14:paraId="609262B5" w14:textId="4D58AFD0" w:rsidR="00EF3B7D" w:rsidRPr="0091783F" w:rsidRDefault="00EF3B7D" w:rsidP="00EF3B7D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email: &lt;String&gt;(255)[ optional ]</w:t>
      </w:r>
    </w:p>
    <w:p w14:paraId="4A8993DF" w14:textId="49AB1091" w:rsidR="009E2722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7B25AC8F" w14:textId="77777777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</w:p>
    <w:p w14:paraId="5FFE660E" w14:textId="77777777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HEADER : </w:t>
      </w:r>
      <w:r w:rsidRPr="0091783F">
        <w:rPr>
          <w:rFonts w:asciiTheme="minorHAnsi" w:hAnsiTheme="minorHAnsi" w:cstheme="minorHAnsi"/>
        </w:rPr>
        <w:t>{</w:t>
      </w:r>
    </w:p>
    <w:p w14:paraId="7422D869" w14:textId="3F124C58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“Authorization”: “</w:t>
      </w:r>
      <w:r w:rsidR="00A116C5" w:rsidRPr="0091783F">
        <w:rPr>
          <w:rFonts w:asciiTheme="minorHAnsi" w:hAnsiTheme="minorHAnsi" w:cstheme="minorHAnsi"/>
        </w:rPr>
        <w:t xml:space="preserve">TOKEN </w:t>
      </w:r>
      <w:r w:rsidRPr="0091783F">
        <w:rPr>
          <w:rFonts w:asciiTheme="minorHAnsi" w:hAnsiTheme="minorHAnsi" w:cstheme="minorHAnsi"/>
        </w:rPr>
        <w:t>[ TOKEN STRING]”</w:t>
      </w:r>
    </w:p>
    <w:p w14:paraId="64B58BBA" w14:textId="3D9E11EF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70AEFE7C" w14:textId="77777777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</w:rPr>
      </w:pPr>
    </w:p>
    <w:p w14:paraId="5034B39E" w14:textId="490AF128" w:rsidR="00EF3B7D" w:rsidRPr="0091783F" w:rsidRDefault="00EF3B7D" w:rsidP="009E272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Update user infor using provided infor from request body, only those fields which contain data will be updated. </w:t>
      </w:r>
    </w:p>
    <w:p w14:paraId="5CB1DEB2" w14:textId="7A42626D" w:rsidR="00563894" w:rsidRPr="0091783F" w:rsidRDefault="00563894" w:rsidP="0056389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Update successfully</w:t>
      </w:r>
    </w:p>
    <w:p w14:paraId="265164CD" w14:textId="7AF440A6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valid username, token and at least one provided infor field, user can be updated:</w:t>
      </w:r>
    </w:p>
    <w:p w14:paraId="1B37883E" w14:textId="77777777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{</w:t>
      </w:r>
    </w:p>
    <w:p w14:paraId="0CE1D6A4" w14:textId="01E7F013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1A5C5421" w14:textId="77777777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1B86DDDD" w14:textId="52AABE93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5DFE35DD" w14:textId="63B7C0EA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“User updated”,</w:t>
      </w:r>
    </w:p>
    <w:p w14:paraId="50002E58" w14:textId="0814DAF2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  <w:t>code: “SU_AU101”</w:t>
      </w:r>
    </w:p>
    <w:p w14:paraId="089E34E2" w14:textId="63144423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411EE02" w14:textId="3C726D8F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1D58E980" w14:textId="7DBF8BF2" w:rsidR="00563894" w:rsidRPr="0091783F" w:rsidRDefault="00563894" w:rsidP="0056389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User no longer exists</w:t>
      </w:r>
    </w:p>
    <w:p w14:paraId="24CC6866" w14:textId="27A64ED3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 user might be deleted during its session, if it were removed by any chance, instantly response error.</w:t>
      </w:r>
    </w:p>
    <w:p w14:paraId="177C9944" w14:textId="77777777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7599E11F" w14:textId="59AFEB74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 xml:space="preserve">404 NOT_FOUND </w:t>
      </w:r>
      <w:r w:rsidR="006603E2" w:rsidRPr="0091783F">
        <w:rPr>
          <w:rFonts w:asciiTheme="minorHAnsi" w:hAnsiTheme="minorHAnsi" w:cstheme="minorHAnsi"/>
        </w:rPr>
        <w:t xml:space="preserve">: </w:t>
      </w:r>
      <w:r w:rsidRPr="0091783F">
        <w:rPr>
          <w:rFonts w:asciiTheme="minorHAnsi" w:hAnsiTheme="minorHAnsi" w:cstheme="minorHAnsi"/>
        </w:rPr>
        <w:t>{</w:t>
      </w:r>
    </w:p>
    <w:p w14:paraId="2B5E49E4" w14:textId="09465B7D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false,</w:t>
      </w:r>
    </w:p>
    <w:p w14:paraId="5B456B65" w14:textId="77777777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1135EB0B" w14:textId="20569AEA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5C86C74E" w14:textId="6B7BB116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lastRenderedPageBreak/>
        <w:tab/>
        <w:t>content: “User not found or removed”,</w:t>
      </w:r>
    </w:p>
    <w:p w14:paraId="3998F206" w14:textId="349655A4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code: “ER_AU101”</w:t>
      </w:r>
    </w:p>
    <w:p w14:paraId="3B899F3B" w14:textId="77777777" w:rsidR="00563894" w:rsidRPr="0091783F" w:rsidRDefault="00563894" w:rsidP="00563894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3800D32" w14:textId="0181B51F" w:rsidR="00563894" w:rsidRPr="0091783F" w:rsidRDefault="00563894" w:rsidP="00563894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510068D5" w14:textId="299BE8A6" w:rsidR="006603E2" w:rsidRPr="0091783F" w:rsidRDefault="00563894" w:rsidP="006603E2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407F81E4" w14:textId="5CFF9208" w:rsidR="00F779D0" w:rsidRPr="0091783F" w:rsidRDefault="00F779D0" w:rsidP="00F779D0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 xml:space="preserve">403 FOBIDDEN </w:t>
      </w:r>
      <w:r w:rsidR="00226888" w:rsidRPr="0091783F">
        <w:rPr>
          <w:rFonts w:asciiTheme="minorHAnsi" w:hAnsiTheme="minorHAnsi" w:cstheme="minorHAnsi"/>
        </w:rPr>
        <w:t>:</w:t>
      </w:r>
      <w:r w:rsidR="00226888"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</w:rPr>
        <w:t>{</w:t>
      </w:r>
    </w:p>
    <w:p w14:paraId="7C26438A" w14:textId="19AA7A2C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false,</w:t>
      </w:r>
    </w:p>
    <w:p w14:paraId="5FC712B5" w14:textId="77777777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732592CD" w14:textId="77777777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037DB5A4" w14:textId="62C7578C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content: “Invalid token”,</w:t>
      </w:r>
    </w:p>
    <w:p w14:paraId="08AE0F1A" w14:textId="504EAABE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code: “ ER_AU102”</w:t>
      </w:r>
    </w:p>
    <w:p w14:paraId="598BB5B7" w14:textId="1886069B" w:rsidR="00F779D0" w:rsidRPr="0091783F" w:rsidRDefault="00F779D0" w:rsidP="00F779D0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6455E858" w14:textId="76A6E82F" w:rsidR="00F779D0" w:rsidRPr="0091783F" w:rsidRDefault="00F779D0" w:rsidP="00F779D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60E6C40C" w14:textId="727AEA18" w:rsidR="00563894" w:rsidRPr="0091783F" w:rsidRDefault="00563894" w:rsidP="0056389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Bad request</w:t>
      </w:r>
    </w:p>
    <w:p w14:paraId="50B18AEE" w14:textId="77777777" w:rsidR="006603E2" w:rsidRPr="0091783F" w:rsidRDefault="006603E2" w:rsidP="006603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request body structure.</w:t>
      </w:r>
    </w:p>
    <w:p w14:paraId="4FB000FA" w14:textId="462BB37D" w:rsidR="006603E2" w:rsidRPr="0091783F" w:rsidRDefault="006603E2" w:rsidP="006603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400 BAD_REQUEST :</w:t>
      </w:r>
      <w:r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</w:rPr>
        <w:t>{}</w:t>
      </w:r>
    </w:p>
    <w:p w14:paraId="64F05FF7" w14:textId="1A05977A" w:rsidR="009E2722" w:rsidRPr="0091783F" w:rsidRDefault="009E2722" w:rsidP="009E2722">
      <w:p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</w:p>
    <w:p w14:paraId="26E7860D" w14:textId="2E14481E" w:rsidR="00DD16E2" w:rsidRPr="0091783F" w:rsidRDefault="00DD16E2" w:rsidP="00D0689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UPDATE USER AVATAR</w:t>
      </w:r>
    </w:p>
    <w:p w14:paraId="3859E7AF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PUT /api/auth/avatar</w:t>
      </w:r>
    </w:p>
    <w:p w14:paraId="3D6A0CDC" w14:textId="686DE97D" w:rsidR="00DD16E2" w:rsidRPr="0091783F" w:rsidRDefault="00DD16E2" w:rsidP="00946BD1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BODY: </w:t>
      </w:r>
      <w:r w:rsidRPr="0091783F">
        <w:rPr>
          <w:rFonts w:asciiTheme="minorHAnsi" w:hAnsiTheme="minorHAnsi" w:cstheme="minorHAnsi"/>
        </w:rPr>
        <w:t>{</w:t>
      </w:r>
    </w:p>
    <w:p w14:paraId="287C2AEA" w14:textId="77777777" w:rsidR="00DD16E2" w:rsidRPr="0091783F" w:rsidRDefault="00DD16E2" w:rsidP="00DD16E2">
      <w:pPr>
        <w:pStyle w:val="ListParagraph"/>
        <w:ind w:left="1080" w:firstLine="3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image: &lt;Base64Image&gt;[ required ]</w:t>
      </w:r>
    </w:p>
    <w:p w14:paraId="3E87286D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6226BA22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HEADER : </w:t>
      </w:r>
      <w:r w:rsidRPr="0091783F">
        <w:rPr>
          <w:rFonts w:asciiTheme="minorHAnsi" w:hAnsiTheme="minorHAnsi" w:cstheme="minorHAnsi"/>
        </w:rPr>
        <w:t>{</w:t>
      </w:r>
    </w:p>
    <w:p w14:paraId="02BF90B5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“Authorization”: “[ TOKEN STRING]”</w:t>
      </w:r>
    </w:p>
    <w:p w14:paraId="0A1F27E1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68499816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Change user avatar.</w:t>
      </w:r>
    </w:p>
    <w:p w14:paraId="6A5C8169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update.</w:t>
      </w:r>
    </w:p>
    <w:p w14:paraId="79DD8C9B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{</w:t>
      </w:r>
    </w:p>
    <w:p w14:paraId="436812FD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0AAD5758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36FC7FDE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0FC24AA2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“User updated”,</w:t>
      </w:r>
    </w:p>
    <w:p w14:paraId="2BB5DA4E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  <w:t>code: “SU_AU101”</w:t>
      </w:r>
    </w:p>
    <w:p w14:paraId="7A84B7AD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508763C7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750BB3EA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file format.</w:t>
      </w:r>
    </w:p>
    <w:p w14:paraId="5D02040E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Users somehow chose wrong file format, detect that error and response error.</w:t>
      </w:r>
    </w:p>
    <w:p w14:paraId="3162643B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403 FOBIDDEN : {</w:t>
      </w:r>
    </w:p>
    <w:p w14:paraId="26ABE86D" w14:textId="77777777" w:rsidR="00DD16E2" w:rsidRPr="0091783F" w:rsidRDefault="00DD16E2" w:rsidP="00DD16E2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false,</w:t>
      </w:r>
    </w:p>
    <w:p w14:paraId="2C0071E5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281E1EEE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269567E7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“Invalid file format”,</w:t>
      </w:r>
    </w:p>
    <w:p w14:paraId="4CBFE1C8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  <w:t>code: “ER_AU103”</w:t>
      </w:r>
    </w:p>
    <w:p w14:paraId="78459FD4" w14:textId="77777777" w:rsidR="00DD16E2" w:rsidRPr="0091783F" w:rsidRDefault="00DD16E2" w:rsidP="00DD16E2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2211709E" w14:textId="77777777" w:rsidR="00DD16E2" w:rsidRPr="0091783F" w:rsidRDefault="00DD16E2" w:rsidP="00DD16E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121A26C2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  <w:i/>
          <w:i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User no longer exits </w:t>
      </w:r>
      <w:r w:rsidRPr="0091783F">
        <w:rPr>
          <w:rFonts w:asciiTheme="minorHAnsi" w:hAnsiTheme="minorHAnsi" w:cstheme="minorHAnsi"/>
          <w:b w:val="0"/>
          <w:bCs/>
          <w:i/>
          <w:iCs/>
        </w:rPr>
        <w:t>( same as above )</w:t>
      </w:r>
    </w:p>
    <w:p w14:paraId="104D8D49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Invalid token </w:t>
      </w:r>
      <w:r w:rsidRPr="0091783F">
        <w:rPr>
          <w:rFonts w:asciiTheme="minorHAnsi" w:hAnsiTheme="minorHAnsi" w:cstheme="minorHAnsi"/>
          <w:b w:val="0"/>
          <w:bCs/>
          <w:i/>
          <w:iCs/>
        </w:rPr>
        <w:t>( same as above )</w:t>
      </w:r>
    </w:p>
    <w:p w14:paraId="0A31F4D3" w14:textId="77777777" w:rsidR="00DD16E2" w:rsidRPr="0091783F" w:rsidRDefault="00DD16E2" w:rsidP="00DD16E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Bad request </w:t>
      </w:r>
      <w:r w:rsidRPr="0091783F">
        <w:rPr>
          <w:rFonts w:asciiTheme="minorHAnsi" w:hAnsiTheme="minorHAnsi" w:cstheme="minorHAnsi"/>
          <w:b w:val="0"/>
          <w:bCs/>
          <w:i/>
          <w:iCs/>
        </w:rPr>
        <w:t>( same as above )</w:t>
      </w:r>
    </w:p>
    <w:p w14:paraId="6F169176" w14:textId="77777777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</w:rPr>
      </w:pPr>
    </w:p>
    <w:p w14:paraId="6C456B3D" w14:textId="774A6A89" w:rsidR="005E5954" w:rsidRPr="0091783F" w:rsidRDefault="00DD16E2" w:rsidP="00D0689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SIGN OUT</w:t>
      </w:r>
    </w:p>
    <w:p w14:paraId="1C453362" w14:textId="3ED0276E" w:rsidR="00DD16E2" w:rsidRPr="0091783F" w:rsidRDefault="00DD16E2" w:rsidP="00DD16E2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POST /api/auth/sign-out</w:t>
      </w:r>
    </w:p>
    <w:p w14:paraId="6E05253A" w14:textId="77777777" w:rsidR="0039522D" w:rsidRPr="0091783F" w:rsidRDefault="0039522D" w:rsidP="0039522D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HEADER : </w:t>
      </w:r>
      <w:r w:rsidRPr="0091783F">
        <w:rPr>
          <w:rFonts w:asciiTheme="minorHAnsi" w:hAnsiTheme="minorHAnsi" w:cstheme="minorHAnsi"/>
        </w:rPr>
        <w:t>{</w:t>
      </w:r>
    </w:p>
    <w:p w14:paraId="56721289" w14:textId="77777777" w:rsidR="0039522D" w:rsidRPr="0091783F" w:rsidRDefault="0039522D" w:rsidP="0039522D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“Authorization”: “[ TOKEN STRING]”</w:t>
      </w:r>
    </w:p>
    <w:p w14:paraId="55747AA1" w14:textId="70914B6D" w:rsidR="0039522D" w:rsidRPr="0091783F" w:rsidRDefault="0039522D" w:rsidP="0039522D">
      <w:pPr>
        <w:pStyle w:val="ListParagraph"/>
        <w:ind w:left="108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223037D6" w14:textId="054CC808" w:rsidR="0039522D" w:rsidRPr="0091783F" w:rsidRDefault="0039522D" w:rsidP="0039522D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Revoke token</w:t>
      </w:r>
    </w:p>
    <w:p w14:paraId="0DFB5145" w14:textId="47FCD415" w:rsidR="0039522D" w:rsidRPr="0091783F" w:rsidRDefault="0039522D" w:rsidP="0039522D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revoked token</w:t>
      </w:r>
    </w:p>
    <w:p w14:paraId="19223926" w14:textId="3D19D7D6" w:rsidR="0039522D" w:rsidRPr="0091783F" w:rsidRDefault="0039522D" w:rsidP="0039522D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valid token, the server revokes token and remove it from database.</w:t>
      </w:r>
    </w:p>
    <w:p w14:paraId="5C65F1DA" w14:textId="332283F1" w:rsidR="0039522D" w:rsidRPr="0091783F" w:rsidRDefault="0039522D" w:rsidP="0039522D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200 OK : {</w:t>
      </w:r>
    </w:p>
    <w:p w14:paraId="4DFC0CA4" w14:textId="477C7C27" w:rsidR="0039522D" w:rsidRPr="0091783F" w:rsidRDefault="0039522D" w:rsidP="0039522D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true,</w:t>
      </w:r>
    </w:p>
    <w:p w14:paraId="597DBE40" w14:textId="77777777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47F892D0" w14:textId="1627A287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true,</w:t>
      </w:r>
    </w:p>
    <w:p w14:paraId="26250F2E" w14:textId="7EB8F3FE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“Token roveked”,</w:t>
      </w:r>
    </w:p>
    <w:p w14:paraId="76C4147A" w14:textId="3EE639B9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tab/>
        <w:t>code: “SU_AU104 ”</w:t>
      </w:r>
    </w:p>
    <w:p w14:paraId="5B527212" w14:textId="77777777" w:rsidR="0039522D" w:rsidRPr="0091783F" w:rsidRDefault="0039522D" w:rsidP="0039522D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1CB1646A" w14:textId="04EF1028" w:rsidR="0039522D" w:rsidRPr="0091783F" w:rsidRDefault="0039522D" w:rsidP="0039522D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}</w:t>
      </w:r>
    </w:p>
    <w:p w14:paraId="525BEBAF" w14:textId="77777777" w:rsidR="00244C0C" w:rsidRPr="0091783F" w:rsidRDefault="0039522D" w:rsidP="0037746B">
      <w:pPr>
        <w:pStyle w:val="ListParagraph"/>
        <w:numPr>
          <w:ilvl w:val="0"/>
          <w:numId w:val="25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3E099AC2" w14:textId="678E1F84" w:rsidR="0029506F" w:rsidRPr="0091783F" w:rsidRDefault="0029506F" w:rsidP="00244C0C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403 FOBIDDEN :</w:t>
      </w:r>
      <w:r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</w:rPr>
        <w:t>{</w:t>
      </w:r>
    </w:p>
    <w:p w14:paraId="1182D1A8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success: false,</w:t>
      </w:r>
    </w:p>
    <w:p w14:paraId="62B1D0F4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data: {</w:t>
      </w:r>
    </w:p>
    <w:p w14:paraId="5AA9FFF3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ab/>
        <w:t>success: false,</w:t>
      </w:r>
    </w:p>
    <w:p w14:paraId="46CCE8EA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</w:rPr>
        <w:tab/>
      </w:r>
      <w:r w:rsidRPr="0091783F">
        <w:rPr>
          <w:rFonts w:asciiTheme="minorHAnsi" w:hAnsiTheme="minorHAnsi" w:cstheme="minorHAnsi"/>
          <w:lang w:val="fr-FR"/>
        </w:rPr>
        <w:t>content: “Invalid token”,</w:t>
      </w:r>
    </w:p>
    <w:p w14:paraId="3E103878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  <w:lang w:val="fr-FR"/>
        </w:rPr>
      </w:pPr>
      <w:r w:rsidRPr="0091783F">
        <w:rPr>
          <w:rFonts w:asciiTheme="minorHAnsi" w:hAnsiTheme="minorHAnsi" w:cstheme="minorHAnsi"/>
          <w:lang w:val="fr-FR"/>
        </w:rPr>
        <w:lastRenderedPageBreak/>
        <w:tab/>
        <w:t>code: “ ER_AU102”</w:t>
      </w:r>
    </w:p>
    <w:p w14:paraId="0F5316CF" w14:textId="77777777" w:rsidR="0029506F" w:rsidRPr="0091783F" w:rsidRDefault="0029506F" w:rsidP="0029506F">
      <w:pPr>
        <w:pStyle w:val="ListParagraph"/>
        <w:ind w:left="144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30CD8744" w14:textId="019EB40E" w:rsidR="00D0689E" w:rsidRPr="0091783F" w:rsidRDefault="0029506F" w:rsidP="0029506F">
      <w:pPr>
        <w:spacing w:after="200"/>
        <w:ind w:left="720" w:firstLine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}</w:t>
      </w:r>
    </w:p>
    <w:p w14:paraId="4F561747" w14:textId="2BB389DB" w:rsidR="00E26B8F" w:rsidRPr="0091783F" w:rsidRDefault="0066092C" w:rsidP="00E26B8F">
      <w:pPr>
        <w:pStyle w:val="ListParagraph"/>
        <w:numPr>
          <w:ilvl w:val="0"/>
          <w:numId w:val="14"/>
        </w:numPr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REMINDERS</w:t>
      </w:r>
    </w:p>
    <w:p w14:paraId="586F2EFA" w14:textId="2131A127" w:rsidR="00E26B8F" w:rsidRPr="0091783F" w:rsidRDefault="00E26B8F" w:rsidP="00E26B8F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</w:rPr>
        <w:t>Global enums</w:t>
      </w:r>
    </w:p>
    <w:p w14:paraId="5EFE1FB6" w14:textId="77777777" w:rsidR="00E26B8F" w:rsidRPr="0091783F" w:rsidRDefault="00E26B8F" w:rsidP="00E26B8F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There is some ENUM sets will be defined before we start</w:t>
      </w:r>
    </w:p>
    <w:p w14:paraId="043BB4E9" w14:textId="73D3709F" w:rsidR="00E26B8F" w:rsidRPr="0091783F" w:rsidRDefault="00E26B8F" w:rsidP="00E26B8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Statuses</w:t>
      </w:r>
    </w:p>
    <w:p w14:paraId="49A9AC6E" w14:textId="56DC714B" w:rsidR="00B74C28" w:rsidRPr="0091783F" w:rsidRDefault="00B74C28" w:rsidP="00B74C28">
      <w:pPr>
        <w:pStyle w:val="ListParagraph"/>
        <w:ind w:left="216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A Reminder can have one of these status: </w:t>
      </w:r>
      <w:r w:rsidRPr="0091783F">
        <w:rPr>
          <w:rFonts w:asciiTheme="minorHAnsi" w:hAnsiTheme="minorHAnsi" w:cstheme="minorHAnsi"/>
        </w:rPr>
        <w:t xml:space="preserve">Active, Disabled </w:t>
      </w:r>
      <w:r w:rsidRPr="0091783F">
        <w:rPr>
          <w:rFonts w:asciiTheme="minorHAnsi" w:hAnsiTheme="minorHAnsi" w:cstheme="minorHAnsi"/>
          <w:b w:val="0"/>
          <w:bCs/>
        </w:rPr>
        <w:t>or</w:t>
      </w:r>
      <w:r w:rsidRPr="0091783F">
        <w:rPr>
          <w:rFonts w:asciiTheme="minorHAnsi" w:hAnsiTheme="minorHAnsi" w:cstheme="minorHAnsi"/>
        </w:rPr>
        <w:t xml:space="preserve"> Deleted </w:t>
      </w:r>
    </w:p>
    <w:p w14:paraId="47437718" w14:textId="7A1EF62D" w:rsidR="00B74C28" w:rsidRPr="0091783F" w:rsidRDefault="00B74C28" w:rsidP="00B74C28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Active: This status allows reminder itself join every activity in software flow.</w:t>
      </w:r>
    </w:p>
    <w:p w14:paraId="25109A2F" w14:textId="32698E70" w:rsidR="00B74C28" w:rsidRPr="0091783F" w:rsidRDefault="00B74C28" w:rsidP="00B74C28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 xml:space="preserve">Disabled: Reminders with this status still exist in configuration section but won’t be shown even its triggers are activated </w:t>
      </w:r>
    </w:p>
    <w:p w14:paraId="4C1B0D95" w14:textId="74462AAA" w:rsidR="00B74C28" w:rsidRPr="0091783F" w:rsidRDefault="00B74C28" w:rsidP="00B74C28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Deleted: Reminders that were marked as deleted will be disabled and only be shown in trash section waiting to be deleted permenantly.</w:t>
      </w:r>
    </w:p>
    <w:p w14:paraId="609F4DF1" w14:textId="720D288A" w:rsidR="00E26B8F" w:rsidRPr="0091783F" w:rsidRDefault="00E26B8F" w:rsidP="00E26B8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Repeat</w:t>
      </w:r>
    </w:p>
    <w:p w14:paraId="1017C2DC" w14:textId="13B98039" w:rsidR="000801A1" w:rsidRPr="0091783F" w:rsidRDefault="000801A1" w:rsidP="000801A1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Repetition decides if a specified reminder will be repeat at the same datetime after a interval of time.</w:t>
      </w:r>
    </w:p>
    <w:p w14:paraId="1AE6EC20" w14:textId="3959B4FD" w:rsidR="00452B37" w:rsidRPr="0091783F" w:rsidRDefault="00452B37" w:rsidP="000801A1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There are several options:</w:t>
      </w:r>
    </w:p>
    <w:p w14:paraId="101E821C" w14:textId="246FAF79" w:rsidR="00452B37" w:rsidRPr="0091783F" w:rsidRDefault="00452B37" w:rsidP="00452B37">
      <w:pPr>
        <w:pStyle w:val="ListParagraph"/>
        <w:numPr>
          <w:ilvl w:val="0"/>
          <w:numId w:val="18"/>
        </w:numPr>
        <w:tabs>
          <w:tab w:val="left" w:pos="2520"/>
        </w:tabs>
        <w:ind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Every </w:t>
      </w:r>
      <w:r w:rsidR="00DF12BD" w:rsidRPr="0091783F">
        <w:rPr>
          <w:rFonts w:asciiTheme="minorHAnsi" w:hAnsiTheme="minorHAnsi" w:cstheme="minorHAnsi"/>
          <w:b w:val="0"/>
          <w:bCs/>
        </w:rPr>
        <w:t>day</w:t>
      </w:r>
    </w:p>
    <w:p w14:paraId="4422B334" w14:textId="603BFE71" w:rsidR="00DF12BD" w:rsidRPr="0091783F" w:rsidRDefault="00DF12BD" w:rsidP="00452B37">
      <w:pPr>
        <w:pStyle w:val="ListParagraph"/>
        <w:numPr>
          <w:ilvl w:val="0"/>
          <w:numId w:val="18"/>
        </w:numPr>
        <w:tabs>
          <w:tab w:val="left" w:pos="2520"/>
        </w:tabs>
        <w:ind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Every week</w:t>
      </w:r>
    </w:p>
    <w:p w14:paraId="01194381" w14:textId="0D2C729F" w:rsidR="00452B37" w:rsidRPr="0091783F" w:rsidRDefault="00452B37" w:rsidP="00452B37">
      <w:pPr>
        <w:pStyle w:val="ListParagraph"/>
        <w:numPr>
          <w:ilvl w:val="0"/>
          <w:numId w:val="18"/>
        </w:numPr>
        <w:tabs>
          <w:tab w:val="left" w:pos="2520"/>
        </w:tabs>
        <w:ind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Every month</w:t>
      </w:r>
    </w:p>
    <w:p w14:paraId="1C2F0369" w14:textId="330B0975" w:rsidR="00452B37" w:rsidRPr="0091783F" w:rsidRDefault="00452B37" w:rsidP="00452B37">
      <w:pPr>
        <w:pStyle w:val="ListParagraph"/>
        <w:numPr>
          <w:ilvl w:val="0"/>
          <w:numId w:val="18"/>
        </w:numPr>
        <w:tabs>
          <w:tab w:val="left" w:pos="2520"/>
        </w:tabs>
        <w:ind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Every year</w:t>
      </w:r>
    </w:p>
    <w:p w14:paraId="5B71488A" w14:textId="4646D139" w:rsidR="00E673E5" w:rsidRPr="0091783F" w:rsidRDefault="00E673E5" w:rsidP="00E26B8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</w:t>
      </w:r>
    </w:p>
    <w:p w14:paraId="65134E43" w14:textId="042DCD60" w:rsidR="00452B37" w:rsidRPr="0091783F" w:rsidRDefault="00452B37" w:rsidP="00452B3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Reminder can have one of </w:t>
      </w:r>
      <w:r w:rsidR="00366BF6" w:rsidRPr="0091783F">
        <w:rPr>
          <w:rFonts w:asciiTheme="minorHAnsi" w:hAnsiTheme="minorHAnsi" w:cstheme="minorHAnsi"/>
          <w:b w:val="0"/>
          <w:bCs/>
        </w:rPr>
        <w:t>four</w:t>
      </w:r>
      <w:r w:rsidRPr="0091783F">
        <w:rPr>
          <w:rFonts w:asciiTheme="minorHAnsi" w:hAnsiTheme="minorHAnsi" w:cstheme="minorHAnsi"/>
          <w:b w:val="0"/>
          <w:bCs/>
        </w:rPr>
        <w:t xml:space="preserve"> following categories:</w:t>
      </w:r>
    </w:p>
    <w:p w14:paraId="23E07A10" w14:textId="7F1FB11C" w:rsidR="00452B37" w:rsidRPr="0091783F" w:rsidRDefault="00452B37" w:rsidP="00452B37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Work</w:t>
      </w:r>
      <w:r w:rsidR="00366BF6" w:rsidRPr="0091783F">
        <w:rPr>
          <w:rFonts w:asciiTheme="minorHAnsi" w:hAnsiTheme="minorHAnsi" w:cstheme="minorHAnsi"/>
          <w:b w:val="0"/>
          <w:bCs/>
        </w:rPr>
        <w:t>ing: Reminders for working purpose</w:t>
      </w:r>
    </w:p>
    <w:p w14:paraId="2997718D" w14:textId="7A8A3AB0" w:rsidR="00366BF6" w:rsidRPr="0091783F" w:rsidRDefault="00366BF6" w:rsidP="00452B37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Reading: Books and documents</w:t>
      </w:r>
    </w:p>
    <w:p w14:paraId="576D1E1B" w14:textId="3FE48ADB" w:rsidR="00366BF6" w:rsidRPr="0091783F" w:rsidRDefault="00366BF6" w:rsidP="00452B37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Watching: Film, anime or something else</w:t>
      </w:r>
    </w:p>
    <w:p w14:paraId="1920397E" w14:textId="634EE20E" w:rsidR="00366BF6" w:rsidRPr="0091783F" w:rsidRDefault="00366BF6" w:rsidP="00452B37">
      <w:pPr>
        <w:pStyle w:val="ListParagraph"/>
        <w:numPr>
          <w:ilvl w:val="0"/>
          <w:numId w:val="18"/>
        </w:numPr>
        <w:ind w:left="25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Others: Things which are not included in others categories</w:t>
      </w:r>
    </w:p>
    <w:p w14:paraId="65ADE072" w14:textId="6B26530D" w:rsidR="009F025E" w:rsidRPr="0091783F" w:rsidRDefault="009F025E" w:rsidP="009F025E">
      <w:pPr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These categories are const and defined as a list in /global_enum.py</w:t>
      </w:r>
      <w:r w:rsidR="007D2A92" w:rsidRPr="0091783F">
        <w:rPr>
          <w:rFonts w:asciiTheme="minorHAnsi" w:hAnsiTheme="minorHAnsi" w:cstheme="minorHAnsi"/>
          <w:b w:val="0"/>
          <w:bCs/>
        </w:rPr>
        <w:t xml:space="preserve"> </w:t>
      </w:r>
      <w:r w:rsidR="002B0C48" w:rsidRPr="0091783F">
        <w:rPr>
          <w:rFonts w:asciiTheme="minorHAnsi" w:hAnsiTheme="minorHAnsi" w:cstheme="minorHAnsi"/>
          <w:b w:val="0"/>
          <w:bCs/>
        </w:rPr>
        <w:t xml:space="preserve">=&gt; </w:t>
      </w:r>
      <w:r w:rsidR="007D2A92" w:rsidRPr="0091783F">
        <w:rPr>
          <w:rFonts w:asciiTheme="minorHAnsi" w:hAnsiTheme="minorHAnsi" w:cstheme="minorHAnsi"/>
          <w:b w:val="0"/>
          <w:bCs/>
        </w:rPr>
        <w:t>DEFAULT_CATEGORIES_LIST</w:t>
      </w:r>
    </w:p>
    <w:p w14:paraId="79E71284" w14:textId="4DC0B090" w:rsidR="0066092C" w:rsidRPr="0091783F" w:rsidRDefault="0066092C" w:rsidP="0066092C">
      <w:pPr>
        <w:pStyle w:val="ListParagraph"/>
        <w:numPr>
          <w:ilvl w:val="0"/>
          <w:numId w:val="22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CRUB methods</w:t>
      </w:r>
    </w:p>
    <w:p w14:paraId="37BE34F0" w14:textId="755B6696" w:rsidR="003F4762" w:rsidRPr="0091783F" w:rsidRDefault="00EC4174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GET ALL</w:t>
      </w:r>
    </w:p>
    <w:p w14:paraId="12A1BF02" w14:textId="0708E192" w:rsidR="001E4CBF" w:rsidRDefault="001E4CBF" w:rsidP="001E4CB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GET /api/reminders</w:t>
      </w:r>
      <w:r w:rsidR="009C50E9">
        <w:rPr>
          <w:rFonts w:asciiTheme="minorHAnsi" w:hAnsiTheme="minorHAnsi" w:cstheme="minorHAnsi"/>
          <w:b w:val="0"/>
          <w:bCs/>
        </w:rPr>
        <w:t>/scheduled</w:t>
      </w:r>
      <w:r w:rsidR="000F043B">
        <w:rPr>
          <w:rFonts w:asciiTheme="minorHAnsi" w:hAnsiTheme="minorHAnsi" w:cstheme="minorHAnsi"/>
          <w:b w:val="0"/>
          <w:bCs/>
        </w:rPr>
        <w:t>?from=FROM&amp;to=TO</w:t>
      </w:r>
    </w:p>
    <w:p w14:paraId="025AF153" w14:textId="77777777" w:rsidR="000F043B" w:rsidRDefault="000F043B" w:rsidP="000F043B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QUERY: {</w:t>
      </w:r>
    </w:p>
    <w:p w14:paraId="462EEFD2" w14:textId="51B75C40" w:rsidR="000F043B" w:rsidRPr="000F043B" w:rsidRDefault="000F043B" w:rsidP="000F043B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lastRenderedPageBreak/>
        <w:t>FROM: &lt;Int&gt;,</w:t>
      </w:r>
    </w:p>
    <w:p w14:paraId="71B66635" w14:textId="6C336819" w:rsidR="000F043B" w:rsidRDefault="000F043B" w:rsidP="000F043B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TO: &lt;Int&gt;,</w:t>
      </w:r>
    </w:p>
    <w:p w14:paraId="098EEC13" w14:textId="616A4D93" w:rsidR="000F043B" w:rsidRPr="0091783F" w:rsidRDefault="000F043B" w:rsidP="001E4CB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>}</w:t>
      </w:r>
    </w:p>
    <w:p w14:paraId="5C7E770E" w14:textId="77777777" w:rsidR="001E4CBF" w:rsidRPr="0091783F" w:rsidRDefault="001E4CBF" w:rsidP="001E4CBF">
      <w:pPr>
        <w:pStyle w:val="ListParagraph"/>
        <w:ind w:left="1080"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7AAA3723" w14:textId="49928AF2" w:rsidR="001E4CBF" w:rsidRPr="0091783F" w:rsidRDefault="001E4CBF" w:rsidP="001E4CBF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3A11C694" w14:textId="6F123EDC" w:rsidR="001E4CBF" w:rsidRPr="0091783F" w:rsidRDefault="001E4CBF" w:rsidP="001E4CBF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2593F9B" w14:textId="77777777" w:rsidR="001E4CBF" w:rsidRPr="0091783F" w:rsidRDefault="001E4CBF" w:rsidP="001E4CBF">
      <w:pPr>
        <w:pStyle w:val="ListParagraph"/>
        <w:ind w:left="1440"/>
        <w:rPr>
          <w:rFonts w:asciiTheme="minorHAnsi" w:hAnsiTheme="minorHAnsi" w:cstheme="minorHAnsi"/>
        </w:rPr>
      </w:pPr>
    </w:p>
    <w:p w14:paraId="174DB88A" w14:textId="1A750FA2" w:rsidR="00E26B8F" w:rsidRPr="0091783F" w:rsidRDefault="001E4CBF" w:rsidP="009C14D5">
      <w:pPr>
        <w:ind w:left="72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Get all scheduled reminders belong to current user</w:t>
      </w:r>
      <w:r w:rsidR="009C14D5" w:rsidRPr="0091783F">
        <w:rPr>
          <w:rFonts w:asciiTheme="minorHAnsi" w:hAnsiTheme="minorHAnsi" w:cstheme="minorHAnsi"/>
          <w:b w:val="0"/>
          <w:bCs/>
        </w:rPr>
        <w:t>.</w:t>
      </w:r>
    </w:p>
    <w:p w14:paraId="72B7419B" w14:textId="4EB195F0" w:rsidR="00E26B8F" w:rsidRPr="0091783F" w:rsidRDefault="000F043B" w:rsidP="009C14D5">
      <w:pPr>
        <w:ind w:left="720" w:firstLine="720"/>
        <w:rPr>
          <w:rFonts w:asciiTheme="minorHAnsi" w:hAnsiTheme="minorHAnsi" w:cstheme="minorHAnsi"/>
          <w:b w:val="0"/>
          <w:bCs/>
        </w:rPr>
      </w:pPr>
      <w:r>
        <w:rPr>
          <w:rFonts w:asciiTheme="minorHAnsi" w:hAnsiTheme="minorHAnsi" w:cstheme="minorHAnsi"/>
          <w:b w:val="0"/>
          <w:bCs/>
        </w:rPr>
        <w:t xml:space="preserve">Max offset between FROM &amp; TO is </w:t>
      </w:r>
      <w:r w:rsidR="00714EB5" w:rsidRPr="002D598E">
        <w:rPr>
          <w:rFonts w:asciiTheme="minorHAnsi" w:hAnsiTheme="minorHAnsi" w:cstheme="minorHAnsi"/>
        </w:rPr>
        <w:t>24</w:t>
      </w:r>
    </w:p>
    <w:p w14:paraId="7A2B55F0" w14:textId="3E0CFF50" w:rsidR="00C42633" w:rsidRPr="0091783F" w:rsidRDefault="009C14D5" w:rsidP="009C14D5">
      <w:pPr>
        <w:pStyle w:val="ListParagraph"/>
        <w:numPr>
          <w:ilvl w:val="0"/>
          <w:numId w:val="27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retrieving data</w:t>
      </w:r>
    </w:p>
    <w:p w14:paraId="1EC13014" w14:textId="1A48065F" w:rsidR="009C14D5" w:rsidRPr="0091783F" w:rsidRDefault="009C14D5" w:rsidP="009C14D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bookmarkStart w:id="1" w:name="_Hlk178357458"/>
      <w:r w:rsidRPr="0091783F">
        <w:rPr>
          <w:rFonts w:asciiTheme="minorHAnsi" w:hAnsiTheme="minorHAnsi" w:cstheme="minorHAnsi"/>
          <w:b w:val="0"/>
          <w:bCs/>
        </w:rPr>
        <w:t>200 OK : {</w:t>
      </w:r>
    </w:p>
    <w:p w14:paraId="745E3B51" w14:textId="6EC0B5A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5E167A46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1F5DC658" w14:textId="147FFE51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6B8EDB8F" w14:textId="11877522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“Successfully retrieve remiders”,</w:t>
      </w:r>
    </w:p>
    <w:p w14:paraId="6289E2A0" w14:textId="30D85A08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“SU_AU201”</w:t>
      </w:r>
      <w:r w:rsidR="00A82906" w:rsidRPr="0091783F">
        <w:rPr>
          <w:rFonts w:asciiTheme="minorHAnsi" w:hAnsiTheme="minorHAnsi" w:cstheme="minorHAnsi"/>
          <w:b w:val="0"/>
          <w:bCs/>
        </w:rPr>
        <w:t>,</w:t>
      </w:r>
    </w:p>
    <w:p w14:paraId="383C945C" w14:textId="77777777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remiders: [</w:t>
      </w:r>
    </w:p>
    <w:p w14:paraId="2AA4662B" w14:textId="77777777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{</w:t>
      </w:r>
    </w:p>
    <w:p w14:paraId="3FF8B452" w14:textId="0E59CF5F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remider_id: &lt;Int&gt;,</w:t>
      </w:r>
    </w:p>
    <w:p w14:paraId="371408F6" w14:textId="20F7C888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75EBDFAB" w14:textId="4029ADBA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C0940BE" w14:textId="7EA4B321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time: &lt;Time&gt;,</w:t>
      </w:r>
    </w:p>
    <w:p w14:paraId="2E0289BA" w14:textId="4CD2A1A9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place: &lt;String&gt;,</w:t>
      </w:r>
    </w:p>
    <w:p w14:paraId="137DD5DE" w14:textId="05E89490" w:rsidR="00A82906" w:rsidRPr="0091783F" w:rsidRDefault="00A82906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="007258A7" w:rsidRPr="0091783F">
        <w:rPr>
          <w:rFonts w:asciiTheme="minorHAnsi" w:hAnsiTheme="minorHAnsi" w:cstheme="minorHAnsi"/>
          <w:b w:val="0"/>
          <w:bCs/>
        </w:rPr>
        <w:t>tag: &lt;String&gt;,</w:t>
      </w:r>
    </w:p>
    <w:p w14:paraId="4FCD0FCA" w14:textId="5F163D68" w:rsidR="007258A7" w:rsidRPr="0091783F" w:rsidRDefault="007258A7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repeat:  &lt;String&gt;,</w:t>
      </w:r>
    </w:p>
    <w:p w14:paraId="42F36320" w14:textId="7DD92BFE" w:rsidR="007258A7" w:rsidRPr="0091783F" w:rsidRDefault="007258A7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status: &lt;String&gt;</w:t>
      </w:r>
      <w:r w:rsidR="00E26B8F" w:rsidRPr="0091783F">
        <w:rPr>
          <w:rFonts w:asciiTheme="minorHAnsi" w:hAnsiTheme="minorHAnsi" w:cstheme="minorHAnsi"/>
          <w:b w:val="0"/>
          <w:bCs/>
        </w:rPr>
        <w:t>,</w:t>
      </w:r>
    </w:p>
    <w:p w14:paraId="48B57F6E" w14:textId="361DEF88" w:rsidR="00E26B8F" w:rsidRPr="0091783F" w:rsidRDefault="00E26B8F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</w:t>
      </w:r>
      <w:r w:rsidR="00D74225" w:rsidRPr="0091783F">
        <w:rPr>
          <w:rFonts w:asciiTheme="minorHAnsi" w:hAnsiTheme="minorHAnsi" w:cstheme="minorHAnsi"/>
          <w:b w:val="0"/>
          <w:bCs/>
        </w:rPr>
        <w:t>[]</w:t>
      </w:r>
      <w:r w:rsidR="00A438F5" w:rsidRPr="0091783F">
        <w:rPr>
          <w:rFonts w:asciiTheme="minorHAnsi" w:hAnsiTheme="minorHAnsi" w:cstheme="minorHAnsi"/>
          <w:b w:val="0"/>
          <w:bCs/>
        </w:rPr>
        <w:t>,</w:t>
      </w:r>
    </w:p>
    <w:p w14:paraId="06219FB1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52F7F894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{</w:t>
      </w:r>
    </w:p>
    <w:p w14:paraId="0E083736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6C3AC63E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25D41822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54AEA17F" w14:textId="77777777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&lt;String&gt;[]</w:t>
      </w:r>
    </w:p>
    <w:p w14:paraId="4A767A79" w14:textId="77777777" w:rsidR="00A438F5" w:rsidRPr="0091783F" w:rsidRDefault="00A438F5" w:rsidP="00A438F5">
      <w:pPr>
        <w:pStyle w:val="ListParagraph"/>
        <w:ind w:left="432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4AF2CEAC" w14:textId="3E455F08" w:rsidR="00A438F5" w:rsidRPr="0091783F" w:rsidRDefault="00A438F5" w:rsidP="00A438F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326BC24D" w14:textId="0BD0F77E" w:rsidR="00A82906" w:rsidRPr="0091783F" w:rsidRDefault="00A82906" w:rsidP="00A82906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  <w:r w:rsidR="00952F0F" w:rsidRPr="0091783F">
        <w:rPr>
          <w:rFonts w:asciiTheme="minorHAnsi" w:hAnsiTheme="minorHAnsi" w:cstheme="minorHAnsi"/>
          <w:b w:val="0"/>
          <w:bCs/>
        </w:rPr>
        <w:t>,</w:t>
      </w:r>
    </w:p>
    <w:p w14:paraId="6AA75798" w14:textId="2DE15312" w:rsidR="00A82906" w:rsidRPr="0091783F" w:rsidRDefault="00A82906" w:rsidP="00A82906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]</w:t>
      </w:r>
    </w:p>
    <w:p w14:paraId="5EC800B2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64226A5" w14:textId="39CF8E12" w:rsidR="009C14D5" w:rsidRPr="0091783F" w:rsidRDefault="009C14D5" w:rsidP="009C14D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bookmarkEnd w:id="1"/>
    <w:p w14:paraId="76B763E3" w14:textId="0FD77F24" w:rsidR="009C14D5" w:rsidRPr="0091783F" w:rsidRDefault="009C14D5" w:rsidP="009C14D5">
      <w:pPr>
        <w:pStyle w:val="ListParagraph"/>
        <w:numPr>
          <w:ilvl w:val="0"/>
          <w:numId w:val="27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3FEFD58D" w14:textId="77777777" w:rsidR="009C14D5" w:rsidRPr="0091783F" w:rsidRDefault="009C14D5" w:rsidP="009C14D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6EE05F81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30BCDD89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88BAC68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161F13E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“Invalid token”,</w:t>
      </w:r>
    </w:p>
    <w:p w14:paraId="25709ABC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 ER_AU102”</w:t>
      </w:r>
    </w:p>
    <w:p w14:paraId="6BECF583" w14:textId="77777777" w:rsidR="009C14D5" w:rsidRPr="0091783F" w:rsidRDefault="009C14D5" w:rsidP="009C14D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75E7F1B" w14:textId="7C939869" w:rsidR="009C14D5" w:rsidRPr="0091783F" w:rsidRDefault="009C14D5" w:rsidP="009C14D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7406222" w14:textId="13E39E8B" w:rsidR="00EC4174" w:rsidRPr="0091783F" w:rsidRDefault="00EC4174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GET ONE</w:t>
      </w:r>
    </w:p>
    <w:p w14:paraId="3B246DA9" w14:textId="18EB4186" w:rsidR="00721100" w:rsidRPr="0091783F" w:rsidRDefault="00721100" w:rsidP="0072110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URL: GET </w:t>
      </w:r>
      <w:r w:rsidR="00922940" w:rsidRPr="0091783F">
        <w:rPr>
          <w:rFonts w:asciiTheme="minorHAnsi" w:hAnsiTheme="minorHAnsi" w:cstheme="minorHAnsi"/>
          <w:b w:val="0"/>
          <w:bCs/>
        </w:rPr>
        <w:t>/api/reminders</w:t>
      </w:r>
      <w:r w:rsidR="00922940">
        <w:rPr>
          <w:rFonts w:asciiTheme="minorHAnsi" w:hAnsiTheme="minorHAnsi" w:cstheme="minorHAnsi"/>
          <w:b w:val="0"/>
          <w:bCs/>
        </w:rPr>
        <w:t>/scheduled</w:t>
      </w:r>
      <w:r w:rsidRPr="0091783F">
        <w:rPr>
          <w:rFonts w:asciiTheme="minorHAnsi" w:hAnsiTheme="minorHAnsi" w:cstheme="minorHAnsi"/>
          <w:b w:val="0"/>
          <w:bCs/>
        </w:rPr>
        <w:t>/&lt;:reminder_id&gt;</w:t>
      </w:r>
    </w:p>
    <w:p w14:paraId="7F8FAF9A" w14:textId="77777777" w:rsidR="00721100" w:rsidRPr="0091783F" w:rsidRDefault="00721100" w:rsidP="0072110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4650A486" w14:textId="49B8D36C" w:rsidR="00721100" w:rsidRPr="0091783F" w:rsidRDefault="00721100" w:rsidP="0072110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44B9997F" w14:textId="1EC49301" w:rsidR="0052085F" w:rsidRPr="0091783F" w:rsidRDefault="00721100" w:rsidP="00721100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0E85F9F0" w14:textId="291FCED6" w:rsidR="00721100" w:rsidRPr="0091783F" w:rsidRDefault="00721100" w:rsidP="00721100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Get one scheduled reminder</w:t>
      </w:r>
    </w:p>
    <w:p w14:paraId="0785F2B0" w14:textId="1EA251E5" w:rsidR="00721100" w:rsidRPr="0091783F" w:rsidRDefault="00721100" w:rsidP="00721100">
      <w:pPr>
        <w:pStyle w:val="ListParagraph"/>
        <w:numPr>
          <w:ilvl w:val="0"/>
          <w:numId w:val="29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retrieve</w:t>
      </w:r>
      <w:r w:rsidR="00B74C28" w:rsidRPr="0091783F">
        <w:rPr>
          <w:rFonts w:asciiTheme="minorHAnsi" w:hAnsiTheme="minorHAnsi" w:cstheme="minorHAnsi"/>
          <w:b w:val="0"/>
          <w:bCs/>
        </w:rPr>
        <w:t>d</w:t>
      </w:r>
      <w:r w:rsidRPr="0091783F">
        <w:rPr>
          <w:rFonts w:asciiTheme="minorHAnsi" w:hAnsiTheme="minorHAnsi" w:cstheme="minorHAnsi"/>
          <w:b w:val="0"/>
          <w:bCs/>
        </w:rPr>
        <w:t xml:space="preserve"> data</w:t>
      </w:r>
    </w:p>
    <w:p w14:paraId="7ED2E85E" w14:textId="77777777" w:rsidR="00721100" w:rsidRPr="0091783F" w:rsidRDefault="00721100" w:rsidP="00721100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 OK : {</w:t>
      </w:r>
    </w:p>
    <w:p w14:paraId="7C295AC0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598B7AA6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6ED18BB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60DAA363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“Successfully retrieve remiders”,</w:t>
      </w:r>
    </w:p>
    <w:p w14:paraId="3EBAE48E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“SU_AU201”,</w:t>
      </w:r>
    </w:p>
    <w:p w14:paraId="606B71E5" w14:textId="5C3ACA4B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remider: {</w:t>
      </w:r>
    </w:p>
    <w:p w14:paraId="14FD478B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ab/>
      </w:r>
      <w:r w:rsidRPr="0091783F">
        <w:rPr>
          <w:rFonts w:asciiTheme="minorHAnsi" w:hAnsiTheme="minorHAnsi" w:cstheme="minorHAnsi"/>
          <w:b w:val="0"/>
          <w:bCs/>
        </w:rPr>
        <w:t>remider_id: &lt;Int&gt;,</w:t>
      </w:r>
    </w:p>
    <w:p w14:paraId="53AE61CF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63EB1285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4C326DBB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time: &lt;Time&gt;,</w:t>
      </w:r>
    </w:p>
    <w:p w14:paraId="45A86A9C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place: &lt;String&gt;,</w:t>
      </w:r>
    </w:p>
    <w:p w14:paraId="690ECE0B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tag: &lt;String&gt;,</w:t>
      </w:r>
    </w:p>
    <w:p w14:paraId="780360FF" w14:textId="77777777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repeat:  &lt;String&gt;,</w:t>
      </w:r>
    </w:p>
    <w:p w14:paraId="34AD1125" w14:textId="224B3C3F" w:rsidR="00721100" w:rsidRPr="0091783F" w:rsidRDefault="00721100" w:rsidP="00721100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status: &lt;String&gt;</w:t>
      </w:r>
      <w:r w:rsidR="00D348EA" w:rsidRPr="0091783F">
        <w:rPr>
          <w:rFonts w:asciiTheme="minorHAnsi" w:hAnsiTheme="minorHAnsi" w:cstheme="minorHAnsi"/>
          <w:b w:val="0"/>
          <w:bCs/>
        </w:rPr>
        <w:t>,</w:t>
      </w:r>
    </w:p>
    <w:p w14:paraId="7D0635F7" w14:textId="3189E4F5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&lt;String&gt;[],</w:t>
      </w:r>
    </w:p>
    <w:p w14:paraId="0311615F" w14:textId="77777777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3FFF35A4" w14:textId="77777777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ab/>
        <w:t>{</w:t>
      </w:r>
    </w:p>
    <w:p w14:paraId="3C75F8BF" w14:textId="1D4CB54C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35B0A32C" w14:textId="029B36FA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5D9EC262" w14:textId="26169132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39F678F" w14:textId="1B513EAE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&lt;String&gt;[]</w:t>
      </w:r>
    </w:p>
    <w:p w14:paraId="0EBAC2F8" w14:textId="37938CF3" w:rsidR="00D348EA" w:rsidRPr="0091783F" w:rsidRDefault="00D348EA" w:rsidP="00D348EA">
      <w:pPr>
        <w:pStyle w:val="ListParagraph"/>
        <w:ind w:left="432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2554AD95" w14:textId="4CD12665" w:rsidR="00D348EA" w:rsidRPr="0091783F" w:rsidRDefault="00D348EA" w:rsidP="00D348EA">
      <w:pPr>
        <w:pStyle w:val="ListParagraph"/>
        <w:ind w:left="360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7C1CA6DC" w14:textId="566F7AF5" w:rsidR="00721100" w:rsidRPr="0091783F" w:rsidRDefault="00721100" w:rsidP="00721100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723A406D" w14:textId="77777777" w:rsidR="00721100" w:rsidRPr="0091783F" w:rsidRDefault="00721100" w:rsidP="00721100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BBF195F" w14:textId="3FC69533" w:rsidR="00721100" w:rsidRPr="0091783F" w:rsidRDefault="00721100" w:rsidP="00721100">
      <w:pPr>
        <w:pStyle w:val="ListParagraph"/>
        <w:ind w:left="1800" w:firstLine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25CBB5D" w14:textId="2717004B" w:rsidR="00721100" w:rsidRPr="0091783F" w:rsidRDefault="00721100" w:rsidP="00721100">
      <w:pPr>
        <w:pStyle w:val="ListParagraph"/>
        <w:numPr>
          <w:ilvl w:val="0"/>
          <w:numId w:val="29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Not found</w:t>
      </w:r>
    </w:p>
    <w:p w14:paraId="3429898D" w14:textId="2824FD19" w:rsidR="0025173A" w:rsidRPr="0091783F" w:rsidRDefault="0025173A" w:rsidP="0025173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388EB413" w14:textId="341992ED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559F0C2D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1A2FAEE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74815B78" w14:textId="5D887331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“Not found”,</w:t>
      </w:r>
    </w:p>
    <w:p w14:paraId="219EF0B9" w14:textId="41948A7C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</w:t>
      </w:r>
      <w:r w:rsidR="00340AFF" w:rsidRPr="0091783F">
        <w:rPr>
          <w:rFonts w:asciiTheme="minorHAnsi" w:hAnsiTheme="minorHAnsi" w:cstheme="minorHAnsi"/>
          <w:b w:val="0"/>
          <w:bCs/>
          <w:lang w:val="fr-FR"/>
        </w:rPr>
        <w:t>ER_AU201</w:t>
      </w:r>
      <w:r w:rsidRPr="0091783F">
        <w:rPr>
          <w:rFonts w:asciiTheme="minorHAnsi" w:hAnsiTheme="minorHAnsi" w:cstheme="minorHAnsi"/>
          <w:b w:val="0"/>
          <w:bCs/>
          <w:lang w:val="fr-FR"/>
        </w:rPr>
        <w:t>”</w:t>
      </w:r>
    </w:p>
    <w:p w14:paraId="6985B2DC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1845386" w14:textId="492B90F7" w:rsidR="0025173A" w:rsidRPr="0091783F" w:rsidRDefault="0025173A" w:rsidP="0025173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0FEE78A" w14:textId="677E8213" w:rsidR="00721100" w:rsidRPr="0091783F" w:rsidRDefault="00721100" w:rsidP="00721100">
      <w:pPr>
        <w:pStyle w:val="ListParagraph"/>
        <w:numPr>
          <w:ilvl w:val="0"/>
          <w:numId w:val="29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1A3141E5" w14:textId="77777777" w:rsidR="0025173A" w:rsidRPr="0091783F" w:rsidRDefault="0025173A" w:rsidP="0025173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6EB9B645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65926B3A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D287B25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55090392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55DADCAB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485063C9" w14:textId="77777777" w:rsidR="0025173A" w:rsidRPr="0091783F" w:rsidRDefault="0025173A" w:rsidP="0025173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AE15ECF" w14:textId="4F1103CA" w:rsidR="0025173A" w:rsidRPr="0091783F" w:rsidRDefault="0025173A" w:rsidP="0025173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ABEC706" w14:textId="5AD9368D" w:rsidR="00EC4174" w:rsidRPr="0091783F" w:rsidRDefault="00D20C41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POST</w:t>
      </w:r>
    </w:p>
    <w:p w14:paraId="563F5F73" w14:textId="44E7654C" w:rsidR="00707D0F" w:rsidRPr="0091783F" w:rsidRDefault="00707D0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URL: POST </w:t>
      </w:r>
      <w:r w:rsidR="008F6A6F" w:rsidRPr="0091783F">
        <w:rPr>
          <w:rFonts w:asciiTheme="minorHAnsi" w:hAnsiTheme="minorHAnsi" w:cstheme="minorHAnsi"/>
          <w:b w:val="0"/>
          <w:bCs/>
        </w:rPr>
        <w:t>/api/reminders</w:t>
      </w:r>
      <w:r w:rsidR="008F6A6F">
        <w:rPr>
          <w:rFonts w:asciiTheme="minorHAnsi" w:hAnsiTheme="minorHAnsi" w:cstheme="minorHAnsi"/>
          <w:b w:val="0"/>
          <w:bCs/>
        </w:rPr>
        <w:t>/scheduled</w:t>
      </w:r>
      <w:r w:rsidR="008F6A6F">
        <w:rPr>
          <w:rFonts w:asciiTheme="minorHAnsi" w:hAnsiTheme="minorHAnsi" w:cstheme="minorHAnsi"/>
          <w:b w:val="0"/>
          <w:bCs/>
        </w:rPr>
        <w:t>/</w:t>
      </w:r>
    </w:p>
    <w:p w14:paraId="583DAECB" w14:textId="77777777" w:rsidR="00707D0F" w:rsidRPr="0091783F" w:rsidRDefault="00707D0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516790CA" w14:textId="77777777" w:rsidR="00707D0F" w:rsidRPr="0091783F" w:rsidRDefault="00707D0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1B6B747B" w14:textId="66C5143A" w:rsidR="00E64686" w:rsidRPr="0091783F" w:rsidRDefault="00707D0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52D5A73" w14:textId="4204F7EB" w:rsidR="00E64686" w:rsidRPr="0091783F" w:rsidRDefault="00E64686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BODY:  {</w:t>
      </w:r>
    </w:p>
    <w:p w14:paraId="13BB6AD5" w14:textId="272B42E7" w:rsidR="00E64686" w:rsidRPr="0091783F" w:rsidRDefault="00E64686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7108C798" w14:textId="7FB23572" w:rsidR="00E64686" w:rsidRPr="0091783F" w:rsidRDefault="00E64686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</w:t>
      </w:r>
    </w:p>
    <w:p w14:paraId="11D2BCAC" w14:textId="77777777" w:rsidR="00E64686" w:rsidRPr="0091783F" w:rsidRDefault="00E64686" w:rsidP="00E6468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time: &lt;Time&gt;,</w:t>
      </w:r>
    </w:p>
    <w:p w14:paraId="5C9CD552" w14:textId="1AD1F87A" w:rsidR="00E64686" w:rsidRPr="0091783F" w:rsidRDefault="00E64686" w:rsidP="00E6468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place: &lt;String&gt;,</w:t>
      </w:r>
    </w:p>
    <w:p w14:paraId="07B08588" w14:textId="696AD93D" w:rsidR="00E64686" w:rsidRPr="0091783F" w:rsidRDefault="00E64686" w:rsidP="00E6468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tag: &lt;String&gt;,</w:t>
      </w:r>
    </w:p>
    <w:p w14:paraId="75C382F8" w14:textId="053449EF" w:rsidR="00E64686" w:rsidRPr="0091783F" w:rsidRDefault="00E64686" w:rsidP="00E6468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repeat:  &lt;String&gt;</w:t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</w:p>
    <w:p w14:paraId="47E9E36D" w14:textId="19B0C578" w:rsidR="00E64686" w:rsidRPr="0091783F" w:rsidRDefault="00E64686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&lt;Int&gt;[ ],</w:t>
      </w:r>
    </w:p>
    <w:p w14:paraId="431FCE22" w14:textId="77777777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35DCB89E" w14:textId="77777777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{</w:t>
      </w:r>
    </w:p>
    <w:p w14:paraId="683C07D5" w14:textId="320AC9D4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4D5E4C26" w14:textId="77163639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531B37D8" w14:textId="3563F7B3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&lt;Int&gt;</w:t>
      </w:r>
    </w:p>
    <w:p w14:paraId="7AA53C34" w14:textId="19D1D77B" w:rsidR="000B0C94" w:rsidRPr="0091783F" w:rsidRDefault="000B0C94" w:rsidP="000B0C94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21A2FF4D" w14:textId="3633C1F9" w:rsidR="000B0C94" w:rsidRPr="0091783F" w:rsidRDefault="000B0C94" w:rsidP="00E64686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17D75143" w14:textId="09D3CF44" w:rsidR="00B34197" w:rsidRPr="0091783F" w:rsidRDefault="00E64686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FDFAD66" w14:textId="77777777" w:rsidR="00B67EAD" w:rsidRPr="0091783F" w:rsidRDefault="00B67EAD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22549D9E" w14:textId="1BEBA3CC" w:rsidR="00B67EAD" w:rsidRPr="0091783F" w:rsidRDefault="00B67EAD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created</w:t>
      </w:r>
    </w:p>
    <w:p w14:paraId="660B8B74" w14:textId="38927BF0" w:rsidR="000265C5" w:rsidRPr="0091783F" w:rsidRDefault="000265C5" w:rsidP="000265C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With all data validated, new reminder will be created then response json as follows:</w:t>
      </w:r>
    </w:p>
    <w:p w14:paraId="2EA6AA71" w14:textId="2FAAC9C4" w:rsidR="000265C5" w:rsidRPr="0091783F" w:rsidRDefault="000265C5" w:rsidP="000265C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</w:t>
      </w:r>
      <w:r w:rsidR="00DC181C" w:rsidRPr="0091783F">
        <w:rPr>
          <w:rFonts w:asciiTheme="minorHAnsi" w:hAnsiTheme="minorHAnsi" w:cstheme="minorHAnsi"/>
          <w:b w:val="0"/>
          <w:bCs/>
        </w:rPr>
        <w:t>1</w:t>
      </w:r>
      <w:r w:rsidRPr="0091783F">
        <w:rPr>
          <w:rFonts w:asciiTheme="minorHAnsi" w:hAnsiTheme="minorHAnsi" w:cstheme="minorHAnsi"/>
          <w:b w:val="0"/>
          <w:bCs/>
        </w:rPr>
        <w:t xml:space="preserve"> </w:t>
      </w:r>
      <w:r w:rsidR="00DC181C" w:rsidRPr="0091783F">
        <w:rPr>
          <w:rFonts w:asciiTheme="minorHAnsi" w:hAnsiTheme="minorHAnsi" w:cstheme="minorHAnsi"/>
          <w:b w:val="0"/>
          <w:bCs/>
        </w:rPr>
        <w:t>CREATED</w:t>
      </w:r>
      <w:r w:rsidRPr="0091783F">
        <w:rPr>
          <w:rFonts w:asciiTheme="minorHAnsi" w:hAnsiTheme="minorHAnsi" w:cstheme="minorHAnsi"/>
          <w:b w:val="0"/>
          <w:bCs/>
        </w:rPr>
        <w:t xml:space="preserve"> : {</w:t>
      </w:r>
    </w:p>
    <w:p w14:paraId="4AE57490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5FB5850A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1BDAA79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7441B5A0" w14:textId="520CF158" w:rsidR="000265C5" w:rsidRPr="000F043B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</w:rPr>
        <w:t>content: “Successfully created”,</w:t>
      </w:r>
    </w:p>
    <w:p w14:paraId="17E1BAE1" w14:textId="284F8235" w:rsidR="000265C5" w:rsidRPr="000F043B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tab/>
        <w:t>code: “SU_AU202”,</w:t>
      </w:r>
    </w:p>
    <w:p w14:paraId="49CB180A" w14:textId="77777777" w:rsidR="000265C5" w:rsidRPr="000F043B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tab/>
        <w:t>remider: {</w:t>
      </w:r>
    </w:p>
    <w:p w14:paraId="0F660A5B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>remider_id: &lt;Int&gt;,</w:t>
      </w:r>
    </w:p>
    <w:p w14:paraId="58A80CEA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42044E44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A3B57B4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time: &lt;Time&gt;,</w:t>
      </w:r>
    </w:p>
    <w:p w14:paraId="11A0556E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place: &lt;String&gt;,</w:t>
      </w:r>
    </w:p>
    <w:p w14:paraId="4EFA29E9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tag: &lt;String&gt;,</w:t>
      </w:r>
    </w:p>
    <w:p w14:paraId="6E26BE63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repeat:  &lt;String&gt;,</w:t>
      </w:r>
    </w:p>
    <w:p w14:paraId="5F62C7A3" w14:textId="77777777" w:rsidR="000265C5" w:rsidRPr="0091783F" w:rsidRDefault="000265C5" w:rsidP="000265C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status: &lt;String&gt;,</w:t>
      </w:r>
    </w:p>
    <w:p w14:paraId="6B9192CD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&lt;String&gt;[],</w:t>
      </w:r>
    </w:p>
    <w:p w14:paraId="4AB9B377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5126B2C6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{</w:t>
      </w:r>
    </w:p>
    <w:p w14:paraId="54A527E6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5EF897D1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01E51109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4BCB2D28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&lt;String&gt;[]</w:t>
      </w:r>
    </w:p>
    <w:p w14:paraId="4C903BCA" w14:textId="77777777" w:rsidR="000265C5" w:rsidRPr="0091783F" w:rsidRDefault="000265C5" w:rsidP="00CB26A1">
      <w:pPr>
        <w:pStyle w:val="ListParagraph"/>
        <w:ind w:left="432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54528036" w14:textId="77777777" w:rsidR="000265C5" w:rsidRPr="0091783F" w:rsidRDefault="000265C5" w:rsidP="000265C5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7C0D6A8F" w14:textId="77777777" w:rsidR="000265C5" w:rsidRPr="0091783F" w:rsidRDefault="000265C5" w:rsidP="000265C5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29BDF313" w14:textId="77777777" w:rsidR="000265C5" w:rsidRPr="0091783F" w:rsidRDefault="000265C5" w:rsidP="000265C5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0D6DF791" w14:textId="7722F4F1" w:rsidR="000265C5" w:rsidRPr="0091783F" w:rsidRDefault="000265C5" w:rsidP="000265C5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0E4C8A3" w14:textId="4677790B" w:rsidR="00B67EAD" w:rsidRPr="0091783F" w:rsidRDefault="00B67EAD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255C724A" w14:textId="77777777" w:rsidR="005960C9" w:rsidRPr="0091783F" w:rsidRDefault="005960C9" w:rsidP="005960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669955ED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23824528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7A3E420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45737C3D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7A71F71D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01221444" w14:textId="77777777" w:rsidR="005960C9" w:rsidRPr="0091783F" w:rsidRDefault="005960C9" w:rsidP="005960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772AD9C" w14:textId="13702A94" w:rsidR="005960C9" w:rsidRPr="0091783F" w:rsidRDefault="005960C9" w:rsidP="005960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E78EADC" w14:textId="6B87D286" w:rsidR="00B67EAD" w:rsidRPr="0091783F" w:rsidRDefault="00B67EAD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repetition type</w:t>
      </w:r>
    </w:p>
    <w:p w14:paraId="37EC8BA7" w14:textId="3F66EE29" w:rsidR="00B15CFA" w:rsidRPr="0091783F" w:rsidRDefault="00B15CFA" w:rsidP="00B15CF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Repeat field’s value not included in ENUM set which defined in /global_enum.py DEFAULT_REPETITION_LIST</w:t>
      </w:r>
    </w:p>
    <w:p w14:paraId="2626B436" w14:textId="705997FD" w:rsidR="002A2987" w:rsidRPr="0091783F" w:rsidRDefault="002A2987" w:rsidP="002A298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bookmarkStart w:id="2" w:name="_Hlk178597714"/>
      <w:r w:rsidRPr="0091783F">
        <w:rPr>
          <w:rFonts w:asciiTheme="minorHAnsi" w:hAnsiTheme="minorHAnsi" w:cstheme="minorHAnsi"/>
          <w:b w:val="0"/>
          <w:bCs/>
        </w:rPr>
        <w:t>400 BAD REQUEST : {</w:t>
      </w:r>
    </w:p>
    <w:p w14:paraId="35DC3B4F" w14:textId="77777777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5CDC084F" w14:textId="77777777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0037AAE6" w14:textId="77777777" w:rsidR="002A2987" w:rsidRPr="000F043B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  <w:lang w:val="fr-FR"/>
        </w:rPr>
        <w:t>success: false,</w:t>
      </w:r>
    </w:p>
    <w:p w14:paraId="72A3F81E" w14:textId="6ED2882B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0F043B">
        <w:rPr>
          <w:rFonts w:asciiTheme="minorHAnsi" w:hAnsiTheme="minorHAnsi" w:cstheme="minorHAnsi"/>
          <w:b w:val="0"/>
          <w:bCs/>
          <w:lang w:val="fr-FR"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repetition type”,</w:t>
      </w:r>
    </w:p>
    <w:p w14:paraId="17728A71" w14:textId="0412A3C6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</w:t>
      </w:r>
      <w:r w:rsidRPr="0091783F">
        <w:rPr>
          <w:rFonts w:asciiTheme="minorHAnsi" w:hAnsiTheme="minorHAnsi" w:cstheme="minorHAnsi"/>
          <w:lang w:val="fr-FR"/>
        </w:rPr>
        <w:t xml:space="preserve"> </w:t>
      </w:r>
      <w:r w:rsidRPr="0091783F">
        <w:rPr>
          <w:rFonts w:asciiTheme="minorHAnsi" w:hAnsiTheme="minorHAnsi" w:cstheme="minorHAnsi"/>
          <w:b w:val="0"/>
          <w:bCs/>
          <w:lang w:val="fr-FR"/>
        </w:rPr>
        <w:t>ER_AU202 ”</w:t>
      </w:r>
    </w:p>
    <w:p w14:paraId="2035D65D" w14:textId="77777777" w:rsidR="002A2987" w:rsidRPr="0091783F" w:rsidRDefault="002A2987" w:rsidP="002A298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8DB205F" w14:textId="4C6D61EF" w:rsidR="002A2987" w:rsidRPr="0091783F" w:rsidRDefault="002A2987" w:rsidP="002A2987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  <w:bookmarkEnd w:id="2"/>
    </w:p>
    <w:p w14:paraId="3C2FEB72" w14:textId="6713AB71" w:rsidR="00B67EAD" w:rsidRPr="0091783F" w:rsidRDefault="00B67EAD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category</w:t>
      </w:r>
    </w:p>
    <w:p w14:paraId="21D2E45F" w14:textId="0BD07AE1" w:rsidR="00C05A46" w:rsidRPr="0091783F" w:rsidRDefault="00C05A46" w:rsidP="00C05A46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Category field includes invalid category id.</w:t>
      </w:r>
    </w:p>
    <w:p w14:paraId="012333B0" w14:textId="77777777" w:rsidR="00C05A46" w:rsidRPr="0091783F" w:rsidRDefault="00C05A46" w:rsidP="00C05A46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 REQUEST : {</w:t>
      </w:r>
    </w:p>
    <w:p w14:paraId="3E82A08F" w14:textId="77777777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34565B94" w14:textId="77777777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70040299" w14:textId="77777777" w:rsidR="00C05A46" w:rsidRPr="000F043B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0F043B">
        <w:rPr>
          <w:rFonts w:asciiTheme="minorHAnsi" w:hAnsiTheme="minorHAnsi" w:cstheme="minorHAnsi"/>
          <w:b w:val="0"/>
          <w:bCs/>
        </w:rPr>
        <w:t>success: false,</w:t>
      </w:r>
    </w:p>
    <w:p w14:paraId="64E48C82" w14:textId="026A5410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0F043B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>content: “Invalid categor</w:t>
      </w:r>
      <w:r w:rsidR="00D0354B" w:rsidRPr="0091783F">
        <w:rPr>
          <w:rFonts w:asciiTheme="minorHAnsi" w:hAnsiTheme="minorHAnsi" w:cstheme="minorHAnsi"/>
          <w:b w:val="0"/>
          <w:bCs/>
        </w:rPr>
        <w:t>y set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2EEF4AD8" w14:textId="4C0C1CF5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 xml:space="preserve">code: </w:t>
      </w:r>
      <w:r w:rsidR="00B22AFA" w:rsidRPr="0091783F">
        <w:rPr>
          <w:rFonts w:asciiTheme="minorHAnsi" w:hAnsiTheme="minorHAnsi" w:cstheme="minorHAnsi"/>
          <w:b w:val="0"/>
          <w:bCs/>
        </w:rPr>
        <w:t>“</w:t>
      </w:r>
      <w:r w:rsidR="00D0354B" w:rsidRPr="0091783F">
        <w:rPr>
          <w:rFonts w:asciiTheme="minorHAnsi" w:hAnsiTheme="minorHAnsi" w:cstheme="minorHAnsi"/>
          <w:b w:val="0"/>
          <w:bCs/>
        </w:rPr>
        <w:t>ER_AU203</w:t>
      </w:r>
      <w:r w:rsidRPr="0091783F">
        <w:rPr>
          <w:rFonts w:asciiTheme="minorHAnsi" w:hAnsiTheme="minorHAnsi" w:cstheme="minorHAnsi"/>
          <w:b w:val="0"/>
          <w:bCs/>
        </w:rPr>
        <w:t>”</w:t>
      </w:r>
    </w:p>
    <w:p w14:paraId="2D16FE5C" w14:textId="77777777" w:rsidR="00C05A46" w:rsidRPr="0091783F" w:rsidRDefault="00C05A46" w:rsidP="00C05A4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}</w:t>
      </w:r>
    </w:p>
    <w:p w14:paraId="46C19727" w14:textId="6628EA9C" w:rsidR="00C05A46" w:rsidRPr="0091783F" w:rsidRDefault="00C05A46" w:rsidP="00C05A46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3325067" w14:textId="6EED5E8F" w:rsidR="00B22AFA" w:rsidRPr="0091783F" w:rsidRDefault="00B67EAD" w:rsidP="00741FDB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Children job have invalid category</w:t>
      </w:r>
    </w:p>
    <w:p w14:paraId="6C8B5463" w14:textId="77777777" w:rsidR="00B22AFA" w:rsidRPr="0091783F" w:rsidRDefault="00B22AFA" w:rsidP="00B22AF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 REQUEST : {</w:t>
      </w:r>
    </w:p>
    <w:p w14:paraId="383159A5" w14:textId="7777777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5848D632" w14:textId="7777777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7D4E3266" w14:textId="7777777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3BF06505" w14:textId="01AD3952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“Invalid children job category set”,</w:t>
      </w:r>
    </w:p>
    <w:p w14:paraId="1060554C" w14:textId="5AE59CD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“ER_AU204”</w:t>
      </w:r>
    </w:p>
    <w:p w14:paraId="5AB50E56" w14:textId="77777777" w:rsidR="00B22AFA" w:rsidRPr="0091783F" w:rsidRDefault="00B22AFA" w:rsidP="00B22AF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E8E179A" w14:textId="6EF3EF40" w:rsidR="00B22AFA" w:rsidRPr="0091783F" w:rsidRDefault="00B22AFA" w:rsidP="00B22AFA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DFDC48D" w14:textId="09524023" w:rsidR="000265C5" w:rsidRPr="0091783F" w:rsidRDefault="000265C5" w:rsidP="00B67EAD">
      <w:pPr>
        <w:pStyle w:val="ListParagraph"/>
        <w:numPr>
          <w:ilvl w:val="0"/>
          <w:numId w:val="31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data format</w:t>
      </w:r>
    </w:p>
    <w:p w14:paraId="3CB5A4A2" w14:textId="5F40A430" w:rsidR="00C00EED" w:rsidRPr="0091783F" w:rsidRDefault="00C00EED" w:rsidP="00C00EED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Any weird fields appear in request body will </w:t>
      </w:r>
      <w:r w:rsidR="0096365C" w:rsidRPr="0091783F">
        <w:rPr>
          <w:rFonts w:asciiTheme="minorHAnsi" w:hAnsiTheme="minorHAnsi" w:cstheme="minorHAnsi"/>
          <w:b w:val="0"/>
          <w:bCs/>
        </w:rPr>
        <w:t>lead</w:t>
      </w:r>
      <w:r w:rsidRPr="0091783F">
        <w:rPr>
          <w:rFonts w:asciiTheme="minorHAnsi" w:hAnsiTheme="minorHAnsi" w:cstheme="minorHAnsi"/>
          <w:b w:val="0"/>
          <w:bCs/>
        </w:rPr>
        <w:t xml:space="preserve"> to this response.</w:t>
      </w:r>
    </w:p>
    <w:p w14:paraId="62622091" w14:textId="77777777" w:rsidR="00221CEC" w:rsidRPr="0091783F" w:rsidRDefault="00221CEC" w:rsidP="00221CEC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BAD_REQUEST : {</w:t>
      </w:r>
    </w:p>
    <w:p w14:paraId="69883E8E" w14:textId="77777777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2AD4AC4C" w14:textId="77777777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BE2A9DD" w14:textId="77777777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19B5D5A" w14:textId="77777777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“Wrong data format”,</w:t>
      </w:r>
    </w:p>
    <w:p w14:paraId="405905E9" w14:textId="57832894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</w:t>
      </w:r>
      <w:r w:rsidR="005634A5" w:rsidRPr="0091783F">
        <w:rPr>
          <w:rFonts w:asciiTheme="minorHAnsi" w:hAnsiTheme="minorHAnsi" w:cstheme="minorHAnsi"/>
          <w:b w:val="0"/>
          <w:bCs/>
        </w:rPr>
        <w:t>ER_AU205”</w:t>
      </w:r>
    </w:p>
    <w:p w14:paraId="0A3C094D" w14:textId="1F9CBD9F" w:rsidR="00221CEC" w:rsidRPr="0091783F" w:rsidRDefault="00221CEC" w:rsidP="00221CEC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9235614" w14:textId="409BE50A" w:rsidR="00B67EAD" w:rsidRPr="0091783F" w:rsidRDefault="00221CEC" w:rsidP="00C00EED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DE4ADD5" w14:textId="77777777" w:rsidR="0095669F" w:rsidRPr="0091783F" w:rsidRDefault="0095669F" w:rsidP="00707D0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454405DC" w14:textId="08DE93A0" w:rsidR="00D20C41" w:rsidRPr="0091783F" w:rsidRDefault="00D20C41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PUT</w:t>
      </w:r>
    </w:p>
    <w:p w14:paraId="2E4F4D97" w14:textId="227E8E2E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URL: </w:t>
      </w:r>
      <w:r w:rsidR="00C31D62" w:rsidRPr="0091783F">
        <w:rPr>
          <w:rFonts w:asciiTheme="minorHAnsi" w:hAnsiTheme="minorHAnsi" w:cstheme="minorHAnsi"/>
          <w:b w:val="0"/>
          <w:bCs/>
        </w:rPr>
        <w:t>PUT</w:t>
      </w:r>
      <w:r w:rsidRPr="0091783F">
        <w:rPr>
          <w:rFonts w:asciiTheme="minorHAnsi" w:hAnsiTheme="minorHAnsi" w:cstheme="minorHAnsi"/>
          <w:b w:val="0"/>
          <w:bCs/>
        </w:rPr>
        <w:t xml:space="preserve"> </w:t>
      </w:r>
      <w:r w:rsidR="0093453E" w:rsidRPr="0091783F">
        <w:rPr>
          <w:rFonts w:asciiTheme="minorHAnsi" w:hAnsiTheme="minorHAnsi" w:cstheme="minorHAnsi"/>
          <w:b w:val="0"/>
          <w:bCs/>
        </w:rPr>
        <w:t>/api/reminders</w:t>
      </w:r>
      <w:r w:rsidR="0093453E">
        <w:rPr>
          <w:rFonts w:asciiTheme="minorHAnsi" w:hAnsiTheme="minorHAnsi" w:cstheme="minorHAnsi"/>
          <w:b w:val="0"/>
          <w:bCs/>
        </w:rPr>
        <w:t>/scheduled</w:t>
      </w:r>
      <w:r w:rsidR="0093453E">
        <w:rPr>
          <w:rFonts w:asciiTheme="minorHAnsi" w:hAnsiTheme="minorHAnsi" w:cstheme="minorHAnsi"/>
          <w:b w:val="0"/>
          <w:bCs/>
        </w:rPr>
        <w:t>/</w:t>
      </w:r>
      <w:r w:rsidRPr="0091783F">
        <w:rPr>
          <w:rFonts w:asciiTheme="minorHAnsi" w:hAnsiTheme="minorHAnsi" w:cstheme="minorHAnsi"/>
          <w:b w:val="0"/>
          <w:bCs/>
        </w:rPr>
        <w:t>&lt;:reminder_id&gt;</w:t>
      </w:r>
    </w:p>
    <w:p w14:paraId="336053ED" w14:textId="77777777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11807C2C" w14:textId="77777777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7475446E" w14:textId="09286BFE" w:rsidR="00B34197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CB02D12" w14:textId="77777777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BODY: {</w:t>
      </w:r>
    </w:p>
    <w:p w14:paraId="7E39745B" w14:textId="367858B5" w:rsidR="0095669F" w:rsidRPr="0091783F" w:rsidRDefault="0095669F" w:rsidP="0095669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7D31D040" w14:textId="77777777" w:rsidR="0095669F" w:rsidRPr="0091783F" w:rsidRDefault="0095669F" w:rsidP="0095669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</w:t>
      </w:r>
    </w:p>
    <w:p w14:paraId="7B0F1790" w14:textId="77777777" w:rsidR="0095669F" w:rsidRPr="0091783F" w:rsidRDefault="0095669F" w:rsidP="0095669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time: &lt;Time&gt;,</w:t>
      </w:r>
    </w:p>
    <w:p w14:paraId="0D07FA4F" w14:textId="77777777" w:rsidR="0095669F" w:rsidRPr="0091783F" w:rsidRDefault="0095669F" w:rsidP="0095669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place: &lt;String&gt;,</w:t>
      </w:r>
    </w:p>
    <w:p w14:paraId="061A5A15" w14:textId="77777777" w:rsidR="0095669F" w:rsidRPr="0091783F" w:rsidRDefault="0095669F" w:rsidP="0095669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tag: &lt;String&gt;,</w:t>
      </w:r>
    </w:p>
    <w:p w14:paraId="3BFE7FA4" w14:textId="77777777" w:rsidR="0095669F" w:rsidRPr="0091783F" w:rsidRDefault="0095669F" w:rsidP="0095669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repeat:  &lt;String&gt;</w:t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</w:p>
    <w:p w14:paraId="4C4E86F1" w14:textId="41EFED19" w:rsidR="0095669F" w:rsidRPr="0091783F" w:rsidRDefault="0095669F" w:rsidP="0095669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&lt;Int&gt;[ ]</w:t>
      </w:r>
    </w:p>
    <w:p w14:paraId="207DA3C8" w14:textId="52BB6AF5" w:rsidR="0095669F" w:rsidRPr="0091783F" w:rsidRDefault="0095669F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BA816D2" w14:textId="7267E073" w:rsidR="0095669F" w:rsidRPr="0091783F" w:rsidRDefault="00302E00" w:rsidP="0095669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Update reminder general infors, descendent jobs will be updated separately for performance optimizing purpose</w:t>
      </w:r>
    </w:p>
    <w:p w14:paraId="30BA39A7" w14:textId="3AAC9F4F" w:rsidR="0095669F" w:rsidRPr="0091783F" w:rsidRDefault="00616772" w:rsidP="009B2EF1">
      <w:pPr>
        <w:pStyle w:val="ListParagraph"/>
        <w:numPr>
          <w:ilvl w:val="0"/>
          <w:numId w:val="32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updated</w:t>
      </w:r>
    </w:p>
    <w:p w14:paraId="19321BB5" w14:textId="006FCB1B" w:rsidR="00E259CE" w:rsidRPr="0091783F" w:rsidRDefault="00E259CE" w:rsidP="00E259CE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Update data and response new object.</w:t>
      </w:r>
    </w:p>
    <w:p w14:paraId="793BFD69" w14:textId="77777777" w:rsidR="00E259CE" w:rsidRPr="0091783F" w:rsidRDefault="00E259CE" w:rsidP="00E259CE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201 CREATED : {</w:t>
      </w:r>
    </w:p>
    <w:p w14:paraId="0D75AB0B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762F8F3F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19976451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5FF037CA" w14:textId="2BECE7D5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 xml:space="preserve">content: “Successfully </w:t>
      </w:r>
      <w:r w:rsidR="000610D4" w:rsidRPr="0091783F">
        <w:rPr>
          <w:rFonts w:asciiTheme="minorHAnsi" w:hAnsiTheme="minorHAnsi" w:cstheme="minorHAnsi"/>
          <w:b w:val="0"/>
          <w:bCs/>
        </w:rPr>
        <w:t>updated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1D991B59" w14:textId="0BC005B6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“SU_AU20</w:t>
      </w:r>
      <w:r w:rsidR="000610D4" w:rsidRPr="0091783F">
        <w:rPr>
          <w:rFonts w:asciiTheme="minorHAnsi" w:hAnsiTheme="minorHAnsi" w:cstheme="minorHAnsi"/>
          <w:b w:val="0"/>
          <w:bCs/>
        </w:rPr>
        <w:t>3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15BAEC71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remider: {</w:t>
      </w:r>
    </w:p>
    <w:p w14:paraId="3F0D6CFD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remider_id: &lt;Int&gt;,</w:t>
      </w:r>
    </w:p>
    <w:p w14:paraId="011AF9C2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02EC44C6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D17035F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time: &lt;Time&gt;,</w:t>
      </w:r>
    </w:p>
    <w:p w14:paraId="36E935A1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place: &lt;String&gt;,</w:t>
      </w:r>
    </w:p>
    <w:p w14:paraId="2BBB321D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tag: &lt;String&gt;,</w:t>
      </w:r>
    </w:p>
    <w:p w14:paraId="477E4718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repeat:  &lt;String&gt;,</w:t>
      </w:r>
    </w:p>
    <w:p w14:paraId="527A4546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status: &lt;String&gt;,</w:t>
      </w:r>
    </w:p>
    <w:p w14:paraId="37C07B4D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&lt;String&gt;[],</w:t>
      </w:r>
    </w:p>
    <w:p w14:paraId="6E470FE3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jobs: [</w:t>
      </w:r>
    </w:p>
    <w:p w14:paraId="37396C47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{</w:t>
      </w:r>
    </w:p>
    <w:p w14:paraId="30FBC087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4515C1A0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title: &lt;String&gt;,</w:t>
      </w:r>
    </w:p>
    <w:p w14:paraId="6EB1F502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description: &lt;String&gt;,</w:t>
      </w:r>
    </w:p>
    <w:p w14:paraId="3C113E6B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</w:rPr>
        <w:tab/>
        <w:t>categories: &lt;String&gt;[]</w:t>
      </w:r>
    </w:p>
    <w:p w14:paraId="7C946FE6" w14:textId="77777777" w:rsidR="00E259CE" w:rsidRPr="0091783F" w:rsidRDefault="00E259CE" w:rsidP="00E259CE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6595D35F" w14:textId="77777777" w:rsidR="00E259CE" w:rsidRPr="0091783F" w:rsidRDefault="00E259CE" w:rsidP="00E259CE">
      <w:pPr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]</w:t>
      </w:r>
    </w:p>
    <w:p w14:paraId="3FDAD76D" w14:textId="77777777" w:rsidR="00E259CE" w:rsidRPr="0091783F" w:rsidRDefault="00E259CE" w:rsidP="00E259C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},</w:t>
      </w:r>
    </w:p>
    <w:p w14:paraId="49874A5D" w14:textId="77777777" w:rsidR="00E259CE" w:rsidRPr="0091783F" w:rsidRDefault="00E259CE" w:rsidP="00E259C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4433023" w14:textId="663C9C7D" w:rsidR="00E259CE" w:rsidRPr="0091783F" w:rsidRDefault="00E259CE" w:rsidP="00E259CE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25886290" w14:textId="7B404CAE" w:rsidR="00616772" w:rsidRPr="0091783F" w:rsidRDefault="00616772" w:rsidP="009B2EF1">
      <w:pPr>
        <w:pStyle w:val="ListParagraph"/>
        <w:numPr>
          <w:ilvl w:val="0"/>
          <w:numId w:val="32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Reminder not found</w:t>
      </w:r>
    </w:p>
    <w:p w14:paraId="31F74C62" w14:textId="46973C0E" w:rsidR="00913C2B" w:rsidRPr="0091783F" w:rsidRDefault="00913C2B" w:rsidP="00913C2B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 reminder matches given reminder_id</w:t>
      </w:r>
    </w:p>
    <w:p w14:paraId="20187FEF" w14:textId="4DAE683D" w:rsidR="00913C2B" w:rsidRPr="0091783F" w:rsidRDefault="00913C2B" w:rsidP="00913C2B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66F0A7BF" w14:textId="77777777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396045DF" w14:textId="77777777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D653CAD" w14:textId="77777777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ab/>
        <w:t>success: false,</w:t>
      </w:r>
    </w:p>
    <w:p w14:paraId="6FD58951" w14:textId="5D9361A0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“Reminder not found”,</w:t>
      </w:r>
    </w:p>
    <w:p w14:paraId="6E01EBC6" w14:textId="0D35C6F5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“ER_AU201”</w:t>
      </w:r>
    </w:p>
    <w:p w14:paraId="5ABEF4CD" w14:textId="77777777" w:rsidR="00913C2B" w:rsidRPr="0091783F" w:rsidRDefault="00913C2B" w:rsidP="00913C2B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F0A61F9" w14:textId="6AC24FA3" w:rsidR="00913C2B" w:rsidRPr="0091783F" w:rsidRDefault="00913C2B" w:rsidP="00913C2B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4C054B7" w14:textId="09490DE2" w:rsidR="009B2EF1" w:rsidRPr="0091783F" w:rsidRDefault="009B2EF1" w:rsidP="009B2EF1">
      <w:pPr>
        <w:pStyle w:val="ListParagraph"/>
        <w:numPr>
          <w:ilvl w:val="0"/>
          <w:numId w:val="32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data format</w:t>
      </w:r>
    </w:p>
    <w:p w14:paraId="3E9FB5C6" w14:textId="58009D10" w:rsidR="00AF5892" w:rsidRPr="0091783F" w:rsidRDefault="00B85AC9" w:rsidP="00B85A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Any weird fields appear in request body will </w:t>
      </w:r>
      <w:r w:rsidR="00AF5892" w:rsidRPr="0091783F">
        <w:rPr>
          <w:rFonts w:asciiTheme="minorHAnsi" w:hAnsiTheme="minorHAnsi" w:cstheme="minorHAnsi"/>
          <w:b w:val="0"/>
          <w:bCs/>
        </w:rPr>
        <w:t>lead</w:t>
      </w:r>
      <w:r w:rsidRPr="0091783F">
        <w:rPr>
          <w:rFonts w:asciiTheme="minorHAnsi" w:hAnsiTheme="minorHAnsi" w:cstheme="minorHAnsi"/>
          <w:b w:val="0"/>
          <w:bCs/>
        </w:rPr>
        <w:t xml:space="preserve"> to this response.</w:t>
      </w:r>
    </w:p>
    <w:p w14:paraId="24220D08" w14:textId="77777777" w:rsidR="00B85AC9" w:rsidRPr="0091783F" w:rsidRDefault="00B85AC9" w:rsidP="00B85A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BAD_REQUEST : {</w:t>
      </w:r>
    </w:p>
    <w:p w14:paraId="495AB57C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37F13E20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CE91091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542D5454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“Wrong data format”,</w:t>
      </w:r>
    </w:p>
    <w:p w14:paraId="6A09098F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“ER_AU205”</w:t>
      </w:r>
    </w:p>
    <w:p w14:paraId="77C09421" w14:textId="77777777" w:rsidR="00B85AC9" w:rsidRPr="0091783F" w:rsidRDefault="00B85AC9" w:rsidP="00B85AC9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31BAEBB" w14:textId="31FFA662" w:rsidR="00B85AC9" w:rsidRPr="0091783F" w:rsidRDefault="00B85AC9" w:rsidP="00B85AC9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ED52172" w14:textId="4AE7B81C" w:rsidR="00616772" w:rsidRPr="0091783F" w:rsidRDefault="00616772" w:rsidP="009B2EF1">
      <w:pPr>
        <w:pStyle w:val="ListParagraph"/>
        <w:numPr>
          <w:ilvl w:val="0"/>
          <w:numId w:val="32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37137520" w14:textId="77777777" w:rsidR="00CA753E" w:rsidRPr="0091783F" w:rsidRDefault="00CA753E" w:rsidP="00CA753E">
      <w:pPr>
        <w:pStyle w:val="ListParagraph"/>
        <w:ind w:left="1710"/>
        <w:rPr>
          <w:rFonts w:asciiTheme="minorHAnsi" w:hAnsiTheme="minorHAnsi" w:cstheme="minorHAnsi"/>
          <w:b w:val="0"/>
          <w:bCs/>
        </w:rPr>
      </w:pPr>
      <w:bookmarkStart w:id="3" w:name="_Hlk178603164"/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00812AF7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7659ED24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72EB6CBF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4CB7CBB4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420E9D05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45AAA07C" w14:textId="77777777" w:rsidR="00CA753E" w:rsidRPr="0091783F" w:rsidRDefault="00CA753E" w:rsidP="00CA753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20C5D02C" w14:textId="3DDB7C74" w:rsidR="00616772" w:rsidRPr="0091783F" w:rsidRDefault="00CA753E" w:rsidP="00CA753E">
      <w:pPr>
        <w:pStyle w:val="ListParagraph"/>
        <w:ind w:left="171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  <w:bookmarkEnd w:id="3"/>
    </w:p>
    <w:p w14:paraId="00D8A109" w14:textId="18167CB9" w:rsidR="00D20C41" w:rsidRPr="0091783F" w:rsidRDefault="00D20C41" w:rsidP="00EC4174">
      <w:pPr>
        <w:pStyle w:val="ListParagraph"/>
        <w:numPr>
          <w:ilvl w:val="0"/>
          <w:numId w:val="26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DELETE</w:t>
      </w:r>
    </w:p>
    <w:p w14:paraId="686E542A" w14:textId="205B0FB8" w:rsidR="00C31D62" w:rsidRPr="0091783F" w:rsidRDefault="00C31D62" w:rsidP="00C31D6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 xml:space="preserve">URL: </w:t>
      </w:r>
      <w:r w:rsidR="00DA06D3" w:rsidRPr="0091783F">
        <w:rPr>
          <w:rFonts w:asciiTheme="minorHAnsi" w:hAnsiTheme="minorHAnsi" w:cstheme="minorHAnsi"/>
          <w:b w:val="0"/>
          <w:bCs/>
        </w:rPr>
        <w:t>DELETE</w:t>
      </w:r>
      <w:r w:rsidRPr="0091783F">
        <w:rPr>
          <w:rFonts w:asciiTheme="minorHAnsi" w:hAnsiTheme="minorHAnsi" w:cstheme="minorHAnsi"/>
          <w:b w:val="0"/>
          <w:bCs/>
        </w:rPr>
        <w:t xml:space="preserve"> </w:t>
      </w:r>
      <w:r w:rsidR="00756ADA" w:rsidRPr="0091783F">
        <w:rPr>
          <w:rFonts w:asciiTheme="minorHAnsi" w:hAnsiTheme="minorHAnsi" w:cstheme="minorHAnsi"/>
          <w:b w:val="0"/>
          <w:bCs/>
        </w:rPr>
        <w:t>/api/reminders</w:t>
      </w:r>
      <w:r w:rsidR="00756ADA">
        <w:rPr>
          <w:rFonts w:asciiTheme="minorHAnsi" w:hAnsiTheme="minorHAnsi" w:cstheme="minorHAnsi"/>
          <w:b w:val="0"/>
          <w:bCs/>
        </w:rPr>
        <w:t>/scheduled</w:t>
      </w:r>
      <w:r w:rsidR="00756ADA">
        <w:rPr>
          <w:rFonts w:asciiTheme="minorHAnsi" w:hAnsiTheme="minorHAnsi" w:cstheme="minorHAnsi"/>
          <w:b w:val="0"/>
          <w:bCs/>
        </w:rPr>
        <w:t>/</w:t>
      </w:r>
      <w:r w:rsidRPr="0091783F">
        <w:rPr>
          <w:rFonts w:asciiTheme="minorHAnsi" w:hAnsiTheme="minorHAnsi" w:cstheme="minorHAnsi"/>
          <w:b w:val="0"/>
          <w:bCs/>
        </w:rPr>
        <w:t>&lt;:reminder_id&gt;</w:t>
      </w:r>
    </w:p>
    <w:p w14:paraId="6B9FC32B" w14:textId="77777777" w:rsidR="00C31D62" w:rsidRPr="0091783F" w:rsidRDefault="00C31D62" w:rsidP="00C31D6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6B0F48BF" w14:textId="77777777" w:rsidR="00C31D62" w:rsidRPr="0091783F" w:rsidRDefault="00C31D62" w:rsidP="00C31D6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6AABAC07" w14:textId="4466B89A" w:rsidR="00C31D62" w:rsidRPr="0091783F" w:rsidRDefault="00C31D62" w:rsidP="00C31D62">
      <w:pPr>
        <w:pStyle w:val="ListParagraph"/>
        <w:ind w:left="144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12BB96D4" w14:textId="47A15DAA" w:rsidR="00C31D62" w:rsidRPr="0091783F" w:rsidRDefault="00C31D62" w:rsidP="00C31D62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Remove scheduled reminder</w:t>
      </w:r>
    </w:p>
    <w:p w14:paraId="26DAF7E1" w14:textId="51FDB5EB" w:rsidR="0047617F" w:rsidRPr="0091783F" w:rsidRDefault="0047617F" w:rsidP="007E3F98">
      <w:pPr>
        <w:pStyle w:val="ListParagraph"/>
        <w:numPr>
          <w:ilvl w:val="0"/>
          <w:numId w:val="33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removed</w:t>
      </w:r>
    </w:p>
    <w:p w14:paraId="21815A8C" w14:textId="4871BE9E" w:rsidR="007E3F98" w:rsidRPr="0091783F" w:rsidRDefault="007E3F98" w:rsidP="007E3F98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Remove and response</w:t>
      </w:r>
    </w:p>
    <w:p w14:paraId="3789E4FE" w14:textId="68108CE0" w:rsidR="007E3F98" w:rsidRPr="0091783F" w:rsidRDefault="003E742D" w:rsidP="007E3F98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</w:t>
      </w:r>
      <w:r w:rsidR="007E3F98"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  <w:b w:val="0"/>
          <w:bCs/>
        </w:rPr>
        <w:t>OK</w:t>
      </w:r>
      <w:r w:rsidR="007E3F98" w:rsidRPr="0091783F">
        <w:rPr>
          <w:rFonts w:asciiTheme="minorHAnsi" w:hAnsiTheme="minorHAnsi" w:cstheme="minorHAnsi"/>
          <w:b w:val="0"/>
          <w:bCs/>
        </w:rPr>
        <w:t xml:space="preserve"> : {</w:t>
      </w:r>
    </w:p>
    <w:p w14:paraId="4022A2B0" w14:textId="77777777" w:rsidR="007E3F98" w:rsidRPr="0091783F" w:rsidRDefault="007E3F98" w:rsidP="007E3F9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0BC81F8B" w14:textId="77777777" w:rsidR="007E3F98" w:rsidRPr="0091783F" w:rsidRDefault="007E3F98" w:rsidP="007E3F9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176ED6AA" w14:textId="261EE26C" w:rsidR="007E3F98" w:rsidRPr="0091783F" w:rsidRDefault="007E3F98" w:rsidP="007E3F9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122DEFF5" w14:textId="25CF79C0" w:rsidR="007E3F98" w:rsidRPr="0091783F" w:rsidRDefault="007E3F98" w:rsidP="007E3F9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ab/>
        <w:t>content: “Successfully removed scheduled reminder”,</w:t>
      </w:r>
    </w:p>
    <w:p w14:paraId="075B4653" w14:textId="3208F6A6" w:rsidR="007E3F98" w:rsidRPr="0091783F" w:rsidRDefault="007E3F98" w:rsidP="007E3F9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</w:t>
      </w:r>
      <w:r w:rsidR="00630C7D" w:rsidRPr="0091783F">
        <w:rPr>
          <w:rFonts w:asciiTheme="minorHAnsi" w:hAnsiTheme="minorHAnsi" w:cstheme="minorHAnsi"/>
          <w:b w:val="0"/>
          <w:bCs/>
        </w:rPr>
        <w:t>SU_AU204</w:t>
      </w:r>
      <w:r w:rsidRPr="0091783F">
        <w:rPr>
          <w:rFonts w:asciiTheme="minorHAnsi" w:hAnsiTheme="minorHAnsi" w:cstheme="minorHAnsi"/>
          <w:b w:val="0"/>
          <w:bCs/>
        </w:rPr>
        <w:t>”</w:t>
      </w:r>
    </w:p>
    <w:p w14:paraId="53A59A18" w14:textId="77777777" w:rsidR="007E3F98" w:rsidRPr="0091783F" w:rsidRDefault="007E3F98" w:rsidP="007E3F98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714378F" w14:textId="1C893D7A" w:rsidR="007E3F98" w:rsidRPr="0091783F" w:rsidRDefault="007E3F98" w:rsidP="00CC76A2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BC206CD" w14:textId="639D5DC2" w:rsidR="0047617F" w:rsidRPr="0091783F" w:rsidRDefault="0047617F" w:rsidP="007E3F98">
      <w:pPr>
        <w:pStyle w:val="ListParagraph"/>
        <w:numPr>
          <w:ilvl w:val="0"/>
          <w:numId w:val="33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Not found</w:t>
      </w:r>
    </w:p>
    <w:p w14:paraId="617ACAB2" w14:textId="77777777" w:rsidR="00CC76A2" w:rsidRPr="0091783F" w:rsidRDefault="00CC76A2" w:rsidP="00CC76A2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3EBF0773" w14:textId="77777777" w:rsidR="00CC76A2" w:rsidRPr="0091783F" w:rsidRDefault="00CC76A2" w:rsidP="00CC76A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418D9920" w14:textId="77777777" w:rsidR="00CC76A2" w:rsidRPr="0091783F" w:rsidRDefault="00CC76A2" w:rsidP="00CC76A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70382C00" w14:textId="77777777" w:rsidR="00CC76A2" w:rsidRPr="0091783F" w:rsidRDefault="00CC76A2" w:rsidP="00CC76A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35FCF1DD" w14:textId="77777777" w:rsidR="00CC76A2" w:rsidRPr="0091783F" w:rsidRDefault="00CC76A2" w:rsidP="00CC76A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“Reminder not found”,</w:t>
      </w:r>
    </w:p>
    <w:p w14:paraId="43D77A7C" w14:textId="77777777" w:rsidR="00CC76A2" w:rsidRPr="0091783F" w:rsidRDefault="00CC76A2" w:rsidP="00CC76A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“ER_AU201”</w:t>
      </w:r>
    </w:p>
    <w:p w14:paraId="3C82C0A9" w14:textId="77777777" w:rsidR="00CC76A2" w:rsidRPr="0091783F" w:rsidRDefault="00CC76A2" w:rsidP="00CC76A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E021A8E" w14:textId="7F25F685" w:rsidR="00CC76A2" w:rsidRPr="0091783F" w:rsidRDefault="00CC76A2" w:rsidP="00CC76A2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C2AB838" w14:textId="782E065E" w:rsidR="0047617F" w:rsidRPr="0091783F" w:rsidRDefault="0047617F" w:rsidP="007E3F98">
      <w:pPr>
        <w:pStyle w:val="ListParagraph"/>
        <w:numPr>
          <w:ilvl w:val="0"/>
          <w:numId w:val="33"/>
        </w:numPr>
        <w:ind w:left="1800" w:hanging="3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27045C52" w14:textId="77777777" w:rsidR="00707741" w:rsidRPr="0091783F" w:rsidRDefault="00707741" w:rsidP="00707741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bookmarkStart w:id="4" w:name="_Hlk178616726"/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6D5678C6" w14:textId="77777777" w:rsidR="00707741" w:rsidRPr="0091783F" w:rsidRDefault="00707741" w:rsidP="00707741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29642C9B" w14:textId="77777777" w:rsidR="00707741" w:rsidRPr="0091783F" w:rsidRDefault="00707741" w:rsidP="00707741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031006B6" w14:textId="77777777" w:rsidR="00707741" w:rsidRPr="0091783F" w:rsidRDefault="00707741" w:rsidP="00707741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18DE23C6" w14:textId="77777777" w:rsidR="00707741" w:rsidRPr="0091783F" w:rsidRDefault="00707741" w:rsidP="00707741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1D0F2A7E" w14:textId="77777777" w:rsidR="00707741" w:rsidRPr="0091783F" w:rsidRDefault="00707741" w:rsidP="00707741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69DDD9CB" w14:textId="77777777" w:rsidR="00707741" w:rsidRPr="0091783F" w:rsidRDefault="00707741" w:rsidP="00707741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B46932A" w14:textId="7EF93F85" w:rsidR="00707741" w:rsidRPr="0091783F" w:rsidRDefault="00707741" w:rsidP="00707741">
      <w:pPr>
        <w:pStyle w:val="ListParagraph"/>
        <w:ind w:left="18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bookmarkEnd w:id="4"/>
    <w:p w14:paraId="06CE34C9" w14:textId="6A3B48E8" w:rsidR="0066092C" w:rsidRPr="0091783F" w:rsidRDefault="0066092C" w:rsidP="0066092C">
      <w:pPr>
        <w:pStyle w:val="ListParagraph"/>
        <w:numPr>
          <w:ilvl w:val="0"/>
          <w:numId w:val="22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Jobs</w:t>
      </w:r>
    </w:p>
    <w:p w14:paraId="78935085" w14:textId="12E26993" w:rsidR="000A7ACF" w:rsidRPr="0091783F" w:rsidRDefault="000A7ACF" w:rsidP="000A7ACF">
      <w:pPr>
        <w:pStyle w:val="ListParagraph"/>
        <w:ind w:left="10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We won’t implement GET method (for now) because jobs are always called within scheduled reminders.</w:t>
      </w:r>
    </w:p>
    <w:p w14:paraId="69948220" w14:textId="5B9B7293" w:rsidR="000A7ACF" w:rsidRPr="0091783F" w:rsidRDefault="000A7ACF" w:rsidP="000A7ACF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POST</w:t>
      </w:r>
    </w:p>
    <w:p w14:paraId="4C4F8BD2" w14:textId="7BFDB9E7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bookmarkStart w:id="5" w:name="_Hlk178616942"/>
      <w:r w:rsidRPr="0091783F">
        <w:rPr>
          <w:rFonts w:asciiTheme="minorHAnsi" w:hAnsiTheme="minorHAnsi" w:cstheme="minorHAnsi"/>
          <w:b w:val="0"/>
          <w:bCs/>
        </w:rPr>
        <w:t>URL: POST /api/reminder</w:t>
      </w:r>
      <w:r w:rsidR="001003C6">
        <w:rPr>
          <w:rFonts w:asciiTheme="minorHAnsi" w:hAnsiTheme="minorHAnsi" w:cstheme="minorHAnsi"/>
          <w:b w:val="0"/>
          <w:bCs/>
        </w:rPr>
        <w:t>s/</w:t>
      </w:r>
      <w:r w:rsidRPr="0091783F">
        <w:rPr>
          <w:rFonts w:asciiTheme="minorHAnsi" w:hAnsiTheme="minorHAnsi" w:cstheme="minorHAnsi"/>
          <w:b w:val="0"/>
          <w:bCs/>
        </w:rPr>
        <w:t>jobs/</w:t>
      </w:r>
    </w:p>
    <w:p w14:paraId="22B3D2A1" w14:textId="77777777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67A42E12" w14:textId="77777777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6F80DA1E" w14:textId="20886299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174D46E" w14:textId="77777777" w:rsidR="000A7ACF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BODY: {</w:t>
      </w:r>
    </w:p>
    <w:p w14:paraId="52003003" w14:textId="1CE935A5" w:rsidR="000A7ACF" w:rsidRPr="0091783F" w:rsidRDefault="000A7ACF" w:rsidP="000A7AC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reminder_id: &lt;Int&gt;,</w:t>
      </w:r>
    </w:p>
    <w:p w14:paraId="72977417" w14:textId="21A95D62" w:rsidR="000A7ACF" w:rsidRPr="0091783F" w:rsidRDefault="000A7ACF" w:rsidP="000A7AC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64039723" w14:textId="18551FA6" w:rsidR="000A7ACF" w:rsidRPr="0091783F" w:rsidRDefault="000A7ACF" w:rsidP="000A7AC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&lt;String&gt;,,</w:t>
      </w:r>
    </w:p>
    <w:p w14:paraId="233B3BB6" w14:textId="170914CE" w:rsidR="000A7ACF" w:rsidRPr="0091783F" w:rsidRDefault="000A7ACF" w:rsidP="000A7ACF">
      <w:pPr>
        <w:pStyle w:val="ListParagraph"/>
        <w:ind w:left="144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&lt;Int&gt;[]</w:t>
      </w:r>
    </w:p>
    <w:p w14:paraId="4A016E44" w14:textId="1BA0188E" w:rsidR="000C7D7A" w:rsidRPr="0091783F" w:rsidRDefault="000A7ACF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  <w:bookmarkEnd w:id="5"/>
    </w:p>
    <w:p w14:paraId="1A7C98B8" w14:textId="67DABB27" w:rsidR="000C7D7A" w:rsidRPr="0091783F" w:rsidRDefault="000C7D7A" w:rsidP="000A7ACF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Create a descendent job with given reminder_id</w:t>
      </w:r>
    </w:p>
    <w:p w14:paraId="4FC55345" w14:textId="17E835D0" w:rsidR="00B5660C" w:rsidRPr="0091783F" w:rsidRDefault="00B5660C" w:rsidP="00B5660C">
      <w:pPr>
        <w:pStyle w:val="ListParagraph"/>
        <w:numPr>
          <w:ilvl w:val="0"/>
          <w:numId w:val="35"/>
        </w:numPr>
        <w:ind w:left="1890" w:hanging="45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Successfully added</w:t>
      </w:r>
    </w:p>
    <w:p w14:paraId="7F0A7CF9" w14:textId="26E7969E" w:rsidR="00B06DF7" w:rsidRPr="0091783F" w:rsidRDefault="00857A1B" w:rsidP="00B06DF7">
      <w:pPr>
        <w:pStyle w:val="ListParagraph"/>
        <w:ind w:left="189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</w:t>
      </w:r>
      <w:r w:rsidR="00B06DF7"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  <w:b w:val="0"/>
          <w:bCs/>
        </w:rPr>
        <w:t xml:space="preserve">OK </w:t>
      </w:r>
      <w:r w:rsidR="00B06DF7" w:rsidRPr="0091783F">
        <w:rPr>
          <w:rFonts w:asciiTheme="minorHAnsi" w:hAnsiTheme="minorHAnsi" w:cstheme="minorHAnsi"/>
          <w:b w:val="0"/>
          <w:bCs/>
        </w:rPr>
        <w:t>: {</w:t>
      </w:r>
    </w:p>
    <w:p w14:paraId="5069540B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73C9FFF0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276C8124" w14:textId="166F8FE6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 xml:space="preserve">success: </w:t>
      </w:r>
      <w:r w:rsidR="003956D7" w:rsidRPr="0091783F">
        <w:rPr>
          <w:rFonts w:asciiTheme="minorHAnsi" w:hAnsiTheme="minorHAnsi" w:cstheme="minorHAnsi"/>
          <w:b w:val="0"/>
          <w:bCs/>
        </w:rPr>
        <w:t>true</w:t>
      </w:r>
      <w:r w:rsidRPr="0091783F">
        <w:rPr>
          <w:rFonts w:asciiTheme="minorHAnsi" w:hAnsiTheme="minorHAnsi" w:cstheme="minorHAnsi"/>
          <w:b w:val="0"/>
          <w:bCs/>
        </w:rPr>
        <w:t>,</w:t>
      </w:r>
    </w:p>
    <w:p w14:paraId="08A30BBD" w14:textId="5C756D8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</w:t>
      </w:r>
      <w:r w:rsidR="003956D7" w:rsidRPr="0091783F">
        <w:rPr>
          <w:rFonts w:asciiTheme="minorHAnsi" w:hAnsiTheme="minorHAnsi" w:cstheme="minorHAnsi"/>
          <w:b w:val="0"/>
          <w:bCs/>
        </w:rPr>
        <w:t>Successfully</w:t>
      </w:r>
      <w:r w:rsidR="00BF7B18" w:rsidRPr="0091783F">
        <w:rPr>
          <w:rFonts w:asciiTheme="minorHAnsi" w:hAnsiTheme="minorHAnsi" w:cstheme="minorHAnsi"/>
          <w:b w:val="0"/>
          <w:bCs/>
        </w:rPr>
        <w:t xml:space="preserve"> job</w:t>
      </w:r>
      <w:r w:rsidR="003956D7" w:rsidRPr="0091783F">
        <w:rPr>
          <w:rFonts w:asciiTheme="minorHAnsi" w:hAnsiTheme="minorHAnsi" w:cstheme="minorHAnsi"/>
          <w:b w:val="0"/>
          <w:bCs/>
        </w:rPr>
        <w:t xml:space="preserve"> added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7205F3F9" w14:textId="29386056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</w:t>
      </w:r>
      <w:r w:rsidR="00BF7B18" w:rsidRPr="0091783F">
        <w:rPr>
          <w:rFonts w:asciiTheme="minorHAnsi" w:hAnsiTheme="minorHAnsi" w:cstheme="minorHAnsi"/>
          <w:b w:val="0"/>
          <w:bCs/>
        </w:rPr>
        <w:t>SU_AU205</w:t>
      </w:r>
      <w:r w:rsidRPr="0091783F">
        <w:rPr>
          <w:rFonts w:asciiTheme="minorHAnsi" w:hAnsiTheme="minorHAnsi" w:cstheme="minorHAnsi"/>
          <w:b w:val="0"/>
          <w:bCs/>
        </w:rPr>
        <w:t>”</w:t>
      </w:r>
      <w:r w:rsidR="007E3ACE" w:rsidRPr="0091783F">
        <w:rPr>
          <w:rFonts w:asciiTheme="minorHAnsi" w:hAnsiTheme="minorHAnsi" w:cstheme="minorHAnsi"/>
          <w:b w:val="0"/>
          <w:bCs/>
        </w:rPr>
        <w:t>,</w:t>
      </w:r>
    </w:p>
    <w:p w14:paraId="7FF824F1" w14:textId="77777777" w:rsidR="007E3ACE" w:rsidRPr="0091783F" w:rsidRDefault="007E3ACE" w:rsidP="007E3ACE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job: {</w:t>
      </w:r>
    </w:p>
    <w:p w14:paraId="50021C10" w14:textId="75CF5CC9" w:rsidR="007E3ACE" w:rsidRPr="0091783F" w:rsidRDefault="007E3ACE" w:rsidP="007E3ACE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1C28CF0B" w14:textId="6E5F1FAE" w:rsidR="007E3ACE" w:rsidRPr="0091783F" w:rsidRDefault="007E3ACE" w:rsidP="007E3ACE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462F0F39" w14:textId="7BE5026E" w:rsidR="007E3ACE" w:rsidRPr="0091783F" w:rsidRDefault="007E3ACE" w:rsidP="007E3ACE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</w:t>
      </w:r>
    </w:p>
    <w:p w14:paraId="7182FE66" w14:textId="4AD7C41F" w:rsidR="00F7757C" w:rsidRPr="0091783F" w:rsidRDefault="00F7757C" w:rsidP="007E3ACE">
      <w:pPr>
        <w:pStyle w:val="ListParagraph"/>
        <w:ind w:left="288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reminder_id: &lt;Int&gt;</w:t>
      </w:r>
    </w:p>
    <w:p w14:paraId="60AF4AE7" w14:textId="6DAE3A5E" w:rsidR="007E3ACE" w:rsidRPr="0091783F" w:rsidRDefault="007E3ACE" w:rsidP="007E3ACE">
      <w:pPr>
        <w:pStyle w:val="ListParagraph"/>
        <w:ind w:left="2160" w:firstLine="7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96D9F00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01DBBD6F" w14:textId="2D79B378" w:rsidR="00B06DF7" w:rsidRPr="0091783F" w:rsidRDefault="00B06DF7" w:rsidP="00B06DF7">
      <w:pPr>
        <w:pStyle w:val="ListParagraph"/>
        <w:ind w:left="189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D936568" w14:textId="2AFF2C59" w:rsidR="00B5660C" w:rsidRPr="0091783F" w:rsidRDefault="00B5660C" w:rsidP="00B5660C">
      <w:pPr>
        <w:pStyle w:val="ListParagraph"/>
        <w:numPr>
          <w:ilvl w:val="0"/>
          <w:numId w:val="35"/>
        </w:numPr>
        <w:ind w:left="1890" w:hanging="45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Reminder not found</w:t>
      </w:r>
    </w:p>
    <w:p w14:paraId="2F42DC2A" w14:textId="77777777" w:rsidR="00B06DF7" w:rsidRPr="0091783F" w:rsidRDefault="00B06DF7" w:rsidP="00B06DF7">
      <w:pPr>
        <w:pStyle w:val="ListParagraph"/>
        <w:ind w:left="189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33050542" w14:textId="77777777" w:rsidR="00B06DF7" w:rsidRPr="0091783F" w:rsidRDefault="00B06DF7" w:rsidP="00B06DF7">
      <w:pPr>
        <w:pStyle w:val="ListParagraph"/>
        <w:ind w:left="189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62A79230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1A013C7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523990E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“Reminder not found”,</w:t>
      </w:r>
    </w:p>
    <w:p w14:paraId="41B366CF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“ER_AU201”</w:t>
      </w:r>
    </w:p>
    <w:p w14:paraId="1A7BD9EF" w14:textId="77777777" w:rsidR="00B06DF7" w:rsidRPr="0091783F" w:rsidRDefault="00B06DF7" w:rsidP="00B06DF7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06ECB5C" w14:textId="1C646B49" w:rsidR="00B06DF7" w:rsidRPr="0091783F" w:rsidRDefault="00B06DF7" w:rsidP="00B06DF7">
      <w:pPr>
        <w:pStyle w:val="ListParagraph"/>
        <w:ind w:left="189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C7BD479" w14:textId="5AEEBCC2" w:rsidR="00B5660C" w:rsidRPr="0091783F" w:rsidRDefault="00B5660C" w:rsidP="00B5660C">
      <w:pPr>
        <w:pStyle w:val="ListParagraph"/>
        <w:numPr>
          <w:ilvl w:val="0"/>
          <w:numId w:val="35"/>
        </w:numPr>
        <w:ind w:left="1890" w:hanging="45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2C9E1BB9" w14:textId="77777777" w:rsidR="00E478CF" w:rsidRPr="0091783F" w:rsidRDefault="00E478CF" w:rsidP="00E478CF">
      <w:pPr>
        <w:pStyle w:val="ListParagraph"/>
        <w:ind w:left="189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489A5E13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6517DEE2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FCE7817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EE1EB17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0C0497F1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2745B013" w14:textId="77777777" w:rsidR="00E478CF" w:rsidRPr="0091783F" w:rsidRDefault="00E478CF" w:rsidP="00E478CF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14E9B6E" w14:textId="3780933B" w:rsidR="00E478CF" w:rsidRPr="0091783F" w:rsidRDefault="00E478CF" w:rsidP="00E478CF">
      <w:pPr>
        <w:pStyle w:val="ListParagraph"/>
        <w:ind w:left="189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05087B2" w14:textId="56660B06" w:rsidR="00B5660C" w:rsidRPr="0091783F" w:rsidRDefault="00B5660C" w:rsidP="00B5660C">
      <w:pPr>
        <w:pStyle w:val="ListParagraph"/>
        <w:numPr>
          <w:ilvl w:val="0"/>
          <w:numId w:val="35"/>
        </w:numPr>
        <w:ind w:left="1890" w:hanging="45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Wrong data format</w:t>
      </w:r>
    </w:p>
    <w:p w14:paraId="6CEDCDA9" w14:textId="77777777" w:rsidR="00730F7E" w:rsidRPr="0091783F" w:rsidRDefault="00730F7E" w:rsidP="00730F7E">
      <w:pPr>
        <w:pStyle w:val="ListParagraph"/>
        <w:ind w:left="171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BAD_REQUEST : {</w:t>
      </w:r>
    </w:p>
    <w:p w14:paraId="79F7BAD6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success: true,</w:t>
      </w:r>
    </w:p>
    <w:p w14:paraId="2FC79A0E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176DDDBC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6CE0362F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“Wrong data format”,</w:t>
      </w:r>
    </w:p>
    <w:p w14:paraId="708B8E73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“ER_AU205”</w:t>
      </w:r>
    </w:p>
    <w:p w14:paraId="34E4C8D7" w14:textId="77777777" w:rsidR="00730F7E" w:rsidRPr="0091783F" w:rsidRDefault="00730F7E" w:rsidP="00730F7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1D206706" w14:textId="47F9ABB5" w:rsidR="00B5660C" w:rsidRPr="0091783F" w:rsidRDefault="00730F7E" w:rsidP="00730F7E">
      <w:pPr>
        <w:pStyle w:val="ListParagraph"/>
        <w:ind w:left="171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B0B1F98" w14:textId="19AF34A0" w:rsidR="000A7ACF" w:rsidRPr="0091783F" w:rsidRDefault="000A7ACF" w:rsidP="000A7ACF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PUT</w:t>
      </w:r>
    </w:p>
    <w:p w14:paraId="4F8AB63E" w14:textId="190BE197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PUT /api/reminder</w:t>
      </w:r>
      <w:r w:rsidR="00DE3567">
        <w:rPr>
          <w:rFonts w:asciiTheme="minorHAnsi" w:hAnsiTheme="minorHAnsi" w:cstheme="minorHAnsi"/>
          <w:b w:val="0"/>
          <w:bCs/>
        </w:rPr>
        <w:t>s/</w:t>
      </w:r>
      <w:r w:rsidRPr="0091783F">
        <w:rPr>
          <w:rFonts w:asciiTheme="minorHAnsi" w:hAnsiTheme="minorHAnsi" w:cstheme="minorHAnsi"/>
          <w:b w:val="0"/>
          <w:bCs/>
        </w:rPr>
        <w:t>jobs/&lt;:job_id&gt;</w:t>
      </w:r>
    </w:p>
    <w:p w14:paraId="177E3DDF" w14:textId="77777777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61184337" w14:textId="77777777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7AD77F73" w14:textId="77777777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F896D7C" w14:textId="7B40C411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BODY: {</w:t>
      </w:r>
    </w:p>
    <w:p w14:paraId="163A02B8" w14:textId="77777777" w:rsidR="009B1AA6" w:rsidRPr="0091783F" w:rsidRDefault="009B1AA6" w:rsidP="009B1AA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4A870A0F" w14:textId="77777777" w:rsidR="009B1AA6" w:rsidRPr="0091783F" w:rsidRDefault="009B1AA6" w:rsidP="009B1AA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&lt;String&gt;,,</w:t>
      </w:r>
    </w:p>
    <w:p w14:paraId="3999CAA6" w14:textId="77777777" w:rsidR="009B1AA6" w:rsidRPr="0091783F" w:rsidRDefault="009B1AA6" w:rsidP="009B1AA6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categories: &lt;Int&gt;[]</w:t>
      </w:r>
    </w:p>
    <w:p w14:paraId="12663A85" w14:textId="5C001D0B" w:rsidR="009B1AA6" w:rsidRPr="0091783F" w:rsidRDefault="009B1AA6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21A82518" w14:textId="4AA3DE9D" w:rsidR="000520DB" w:rsidRPr="0091783F" w:rsidRDefault="000520DB" w:rsidP="009B1AA6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Update job information, for now, we don’t implement the change reminder module because it seems no use at all.</w:t>
      </w:r>
    </w:p>
    <w:p w14:paraId="4FD74074" w14:textId="0AA38652" w:rsidR="0065377D" w:rsidRPr="0091783F" w:rsidRDefault="0065377D" w:rsidP="0065377D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updated</w:t>
      </w:r>
    </w:p>
    <w:p w14:paraId="2DFFB637" w14:textId="77777777" w:rsidR="000E64A3" w:rsidRPr="0091783F" w:rsidRDefault="000E64A3" w:rsidP="000E64A3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 OK : {</w:t>
      </w:r>
    </w:p>
    <w:p w14:paraId="45FE3585" w14:textId="77777777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44580B7A" w14:textId="77777777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00BD3133" w14:textId="77777777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true,</w:t>
      </w:r>
    </w:p>
    <w:p w14:paraId="751517E3" w14:textId="4EA7825E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“Successfully updated</w:t>
      </w:r>
      <w:r w:rsidR="00A2335D" w:rsidRPr="0091783F">
        <w:rPr>
          <w:rFonts w:asciiTheme="minorHAnsi" w:hAnsiTheme="minorHAnsi" w:cstheme="minorHAnsi"/>
          <w:b w:val="0"/>
          <w:bCs/>
        </w:rPr>
        <w:t xml:space="preserve"> job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45425FAB" w14:textId="2F957F79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</w:t>
      </w:r>
      <w:r w:rsidR="0023782F" w:rsidRPr="0091783F">
        <w:rPr>
          <w:rFonts w:asciiTheme="minorHAnsi" w:hAnsiTheme="minorHAnsi" w:cstheme="minorHAnsi"/>
          <w:b w:val="0"/>
          <w:bCs/>
        </w:rPr>
        <w:t>SU_AU206</w:t>
      </w:r>
      <w:r w:rsidRPr="0091783F">
        <w:rPr>
          <w:rFonts w:asciiTheme="minorHAnsi" w:hAnsiTheme="minorHAnsi" w:cstheme="minorHAnsi"/>
          <w:b w:val="0"/>
          <w:bCs/>
        </w:rPr>
        <w:t>”,</w:t>
      </w:r>
    </w:p>
    <w:p w14:paraId="1E5D0069" w14:textId="77777777" w:rsidR="000E64A3" w:rsidRPr="0091783F" w:rsidRDefault="000E64A3" w:rsidP="000E64A3">
      <w:pPr>
        <w:pStyle w:val="ListParagraph"/>
        <w:ind w:left="36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job: {</w:t>
      </w:r>
    </w:p>
    <w:p w14:paraId="70E57516" w14:textId="77777777" w:rsidR="000E64A3" w:rsidRPr="0091783F" w:rsidRDefault="000E64A3" w:rsidP="000E64A3">
      <w:pPr>
        <w:pStyle w:val="ListParagraph"/>
        <w:ind w:left="36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job_id: &lt;Int&gt;,</w:t>
      </w:r>
    </w:p>
    <w:p w14:paraId="2DC9CEFF" w14:textId="77777777" w:rsidR="000E64A3" w:rsidRPr="0091783F" w:rsidRDefault="000E64A3" w:rsidP="000E64A3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title: &lt;String&gt;,</w:t>
      </w:r>
    </w:p>
    <w:p w14:paraId="3216C5CF" w14:textId="77777777" w:rsidR="000E64A3" w:rsidRPr="0091783F" w:rsidRDefault="000E64A3" w:rsidP="000E64A3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description: &lt;String&gt;,</w:t>
      </w:r>
    </w:p>
    <w:p w14:paraId="2EAF6061" w14:textId="624A4A99" w:rsidR="000E64A3" w:rsidRPr="0091783F" w:rsidRDefault="000E64A3" w:rsidP="000E64A3">
      <w:pPr>
        <w:pStyle w:val="ListParagraph"/>
        <w:ind w:left="432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reminder_id: &lt;Int&gt;</w:t>
      </w:r>
      <w:r w:rsidRPr="0091783F">
        <w:rPr>
          <w:rFonts w:asciiTheme="minorHAnsi" w:hAnsiTheme="minorHAnsi" w:cstheme="minorHAnsi"/>
          <w:b w:val="0"/>
          <w:bCs/>
        </w:rPr>
        <w:tab/>
      </w:r>
    </w:p>
    <w:p w14:paraId="19113C56" w14:textId="77777777" w:rsidR="000E64A3" w:rsidRPr="0091783F" w:rsidRDefault="000E64A3" w:rsidP="000E64A3">
      <w:pPr>
        <w:pStyle w:val="ListParagraph"/>
        <w:ind w:left="360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45447394" w14:textId="77777777" w:rsidR="000E64A3" w:rsidRPr="0091783F" w:rsidRDefault="000E64A3" w:rsidP="000E64A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A7D5770" w14:textId="6E12C16A" w:rsidR="000520DB" w:rsidRPr="0091783F" w:rsidRDefault="000E64A3" w:rsidP="000E64A3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97AE550" w14:textId="09658810" w:rsidR="0065377D" w:rsidRPr="0091783F" w:rsidRDefault="0065377D" w:rsidP="0065377D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Not found</w:t>
      </w:r>
    </w:p>
    <w:p w14:paraId="7330B007" w14:textId="77777777" w:rsidR="005943E5" w:rsidRPr="0091783F" w:rsidRDefault="005943E5" w:rsidP="005943E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404 NOT FOUND : {</w:t>
      </w:r>
    </w:p>
    <w:p w14:paraId="2DDDF21B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>success: true,</w:t>
      </w:r>
    </w:p>
    <w:p w14:paraId="369DCF80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F2E253C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0857506F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“Reminder not found”,</w:t>
      </w:r>
    </w:p>
    <w:p w14:paraId="18B55971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“ER_AU201”</w:t>
      </w:r>
    </w:p>
    <w:p w14:paraId="0034F07D" w14:textId="77777777" w:rsidR="005943E5" w:rsidRPr="0091783F" w:rsidRDefault="005943E5" w:rsidP="005943E5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0F7B626C" w14:textId="09FA93E0" w:rsidR="005943E5" w:rsidRPr="0091783F" w:rsidRDefault="005943E5" w:rsidP="005943E5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7D526F91" w14:textId="4FC786C7" w:rsidR="0065377D" w:rsidRPr="0091783F" w:rsidRDefault="0065377D" w:rsidP="0065377D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4C1B324A" w14:textId="77777777" w:rsidR="00B64FEA" w:rsidRPr="0091783F" w:rsidRDefault="00B64FEA" w:rsidP="00B64FE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403 FOBIDDEN : {</w:t>
      </w:r>
    </w:p>
    <w:p w14:paraId="4A65309A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false,</w:t>
      </w:r>
    </w:p>
    <w:p w14:paraId="2706571E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3948E534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3C8DC46C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25B5367B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  <w:lang w:val="fr-FR"/>
        </w:rPr>
      </w:pPr>
      <w:r w:rsidRPr="0091783F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33F7DEF5" w14:textId="77777777" w:rsidR="00B64FEA" w:rsidRPr="0091783F" w:rsidRDefault="00B64FEA" w:rsidP="00B64FEA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0CB2AB8" w14:textId="4731216A" w:rsidR="00B64FEA" w:rsidRPr="0091783F" w:rsidRDefault="00B64FEA" w:rsidP="00B64FEA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B9F314A" w14:textId="12DE108A" w:rsidR="0065377D" w:rsidRPr="0091783F" w:rsidRDefault="0065377D" w:rsidP="0065377D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Wrong data format</w:t>
      </w:r>
    </w:p>
    <w:p w14:paraId="12EFEB4A" w14:textId="77777777" w:rsidR="009001F3" w:rsidRPr="0091783F" w:rsidRDefault="009001F3" w:rsidP="009001F3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400 BAD_REQUEST : {</w:t>
      </w:r>
    </w:p>
    <w:p w14:paraId="19222757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4E4BE396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5066C70F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success: false,</w:t>
      </w:r>
    </w:p>
    <w:p w14:paraId="11EF74ED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“Wrong data format”,</w:t>
      </w:r>
    </w:p>
    <w:p w14:paraId="2A655FD9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code: “ER_AU205”</w:t>
      </w:r>
    </w:p>
    <w:p w14:paraId="0E1AC0B5" w14:textId="77777777" w:rsidR="009001F3" w:rsidRPr="0091783F" w:rsidRDefault="009001F3" w:rsidP="009001F3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6BFA706C" w14:textId="335F8E10" w:rsidR="009001F3" w:rsidRPr="0091783F" w:rsidRDefault="009001F3" w:rsidP="009001F3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B715797" w14:textId="6A0D7EC3" w:rsidR="000A7ACF" w:rsidRPr="0091783F" w:rsidRDefault="000A7ACF" w:rsidP="000A7ACF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DELETE</w:t>
      </w:r>
    </w:p>
    <w:p w14:paraId="569A53FC" w14:textId="074BEC60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URL: DELETE /api/reminder-jobs/&lt;:job_id&gt;</w:t>
      </w:r>
    </w:p>
    <w:p w14:paraId="7994DBC3" w14:textId="77777777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HEADERS: {</w:t>
      </w:r>
    </w:p>
    <w:p w14:paraId="5EBFB349" w14:textId="77777777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“Authorization”: “TOKEN [ TOKEN STRING]”</w:t>
      </w:r>
    </w:p>
    <w:p w14:paraId="388484BB" w14:textId="7B4DE3A3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6132C99" w14:textId="77777777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238992D0" w14:textId="7FED2772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Delete job from reminder.</w:t>
      </w:r>
    </w:p>
    <w:p w14:paraId="0B45E9B3" w14:textId="5344FC86" w:rsidR="0001313A" w:rsidRPr="0091783F" w:rsidRDefault="0001313A" w:rsidP="0001313A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Successfully delete</w:t>
      </w:r>
    </w:p>
    <w:p w14:paraId="62BAA700" w14:textId="776513FE" w:rsidR="00C7066E" w:rsidRPr="0091783F" w:rsidRDefault="00C7066E" w:rsidP="00C7066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200 OK</w:t>
      </w:r>
      <w:r w:rsidR="00E84421" w:rsidRPr="0091783F">
        <w:rPr>
          <w:rFonts w:asciiTheme="minorHAnsi" w:hAnsiTheme="minorHAnsi" w:cstheme="minorHAnsi"/>
          <w:b w:val="0"/>
          <w:bCs/>
        </w:rPr>
        <w:t xml:space="preserve"> </w:t>
      </w:r>
      <w:r w:rsidRPr="0091783F">
        <w:rPr>
          <w:rFonts w:asciiTheme="minorHAnsi" w:hAnsiTheme="minorHAnsi" w:cstheme="minorHAnsi"/>
          <w:b w:val="0"/>
          <w:bCs/>
        </w:rPr>
        <w:t>: {</w:t>
      </w:r>
    </w:p>
    <w:p w14:paraId="2DA59A7F" w14:textId="4ECC0074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success: true,</w:t>
      </w:r>
    </w:p>
    <w:p w14:paraId="4524B867" w14:textId="77777777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data: {</w:t>
      </w:r>
    </w:p>
    <w:p w14:paraId="2CC31F16" w14:textId="66949843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lastRenderedPageBreak/>
        <w:tab/>
        <w:t>success: true,</w:t>
      </w:r>
    </w:p>
    <w:p w14:paraId="548C5666" w14:textId="4FB3C806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  <w:t>content: “Successfully delete job”,</w:t>
      </w:r>
    </w:p>
    <w:p w14:paraId="26DB64DE" w14:textId="5EE5E061" w:rsidR="00C7066E" w:rsidRPr="0091783F" w:rsidRDefault="00C7066E" w:rsidP="0091783F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ab/>
      </w:r>
      <w:r w:rsidRPr="0091783F">
        <w:rPr>
          <w:rFonts w:asciiTheme="minorHAnsi" w:hAnsiTheme="minorHAnsi" w:cstheme="minorHAnsi"/>
          <w:b w:val="0"/>
          <w:bCs/>
          <w:lang w:val="fr-FR"/>
        </w:rPr>
        <w:t>code:</w:t>
      </w:r>
      <w:r w:rsidR="0091783F">
        <w:rPr>
          <w:rFonts w:asciiTheme="minorHAnsi" w:hAnsiTheme="minorHAnsi" w:cstheme="minorHAnsi"/>
          <w:b w:val="0"/>
          <w:bCs/>
          <w:lang w:val="fr-FR"/>
        </w:rPr>
        <w:t xml:space="preserve"> </w:t>
      </w:r>
      <w:r w:rsidR="0091783F" w:rsidRPr="0091783F">
        <w:rPr>
          <w:rFonts w:asciiTheme="minorHAnsi" w:hAnsiTheme="minorHAnsi" w:cstheme="minorHAnsi"/>
          <w:b w:val="0"/>
          <w:bCs/>
        </w:rPr>
        <w:t>“</w:t>
      </w:r>
      <w:r w:rsidR="00F70CD9" w:rsidRPr="00F70CD9">
        <w:rPr>
          <w:rFonts w:asciiTheme="minorHAnsi" w:hAnsiTheme="minorHAnsi" w:cstheme="minorHAnsi"/>
          <w:b w:val="0"/>
          <w:bCs/>
        </w:rPr>
        <w:t>SU_AU207</w:t>
      </w:r>
      <w:r w:rsidR="0091783F" w:rsidRPr="0091783F">
        <w:rPr>
          <w:rFonts w:asciiTheme="minorHAnsi" w:hAnsiTheme="minorHAnsi" w:cstheme="minorHAnsi"/>
          <w:b w:val="0"/>
          <w:bCs/>
        </w:rPr>
        <w:t>”</w:t>
      </w:r>
    </w:p>
    <w:p w14:paraId="49B95C02" w14:textId="77777777" w:rsidR="00C7066E" w:rsidRPr="0091783F" w:rsidRDefault="00C7066E" w:rsidP="00C706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5AD0225A" w14:textId="759F1CB5" w:rsidR="00C7066E" w:rsidRPr="0091783F" w:rsidRDefault="00C7066E" w:rsidP="00C7066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}</w:t>
      </w:r>
    </w:p>
    <w:p w14:paraId="30B1A32C" w14:textId="41F3E6D9" w:rsidR="0001313A" w:rsidRDefault="0001313A" w:rsidP="0001313A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Not found</w:t>
      </w:r>
    </w:p>
    <w:p w14:paraId="1797955A" w14:textId="77777777" w:rsidR="003C406E" w:rsidRPr="003C406E" w:rsidRDefault="003C406E" w:rsidP="003C406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404 NOT FOUND : {</w:t>
      </w:r>
    </w:p>
    <w:p w14:paraId="2D496CAC" w14:textId="77777777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success: true,</w:t>
      </w:r>
    </w:p>
    <w:p w14:paraId="74DAC731" w14:textId="77777777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data: {</w:t>
      </w:r>
    </w:p>
    <w:p w14:paraId="0818924C" w14:textId="77777777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ab/>
        <w:t>success: false,</w:t>
      </w:r>
    </w:p>
    <w:p w14:paraId="31B12BE0" w14:textId="70FC0464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ab/>
        <w:t>content: “</w:t>
      </w:r>
      <w:r>
        <w:rPr>
          <w:rFonts w:asciiTheme="minorHAnsi" w:hAnsiTheme="minorHAnsi" w:cstheme="minorHAnsi"/>
          <w:b w:val="0"/>
          <w:bCs/>
        </w:rPr>
        <w:t>Job not found</w:t>
      </w:r>
      <w:r w:rsidRPr="003C406E">
        <w:rPr>
          <w:rFonts w:asciiTheme="minorHAnsi" w:hAnsiTheme="minorHAnsi" w:cstheme="minorHAnsi"/>
          <w:b w:val="0"/>
          <w:bCs/>
        </w:rPr>
        <w:t>”,</w:t>
      </w:r>
    </w:p>
    <w:p w14:paraId="74ED080A" w14:textId="7E5DCDF0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ab/>
        <w:t>code: “</w:t>
      </w:r>
      <w:r w:rsidR="006B00B2" w:rsidRPr="006B00B2">
        <w:rPr>
          <w:rFonts w:asciiTheme="minorHAnsi" w:hAnsiTheme="minorHAnsi" w:cstheme="minorHAnsi"/>
          <w:b w:val="0"/>
          <w:bCs/>
        </w:rPr>
        <w:t>ER_AU206</w:t>
      </w:r>
      <w:r w:rsidRPr="003C406E">
        <w:rPr>
          <w:rFonts w:asciiTheme="minorHAnsi" w:hAnsiTheme="minorHAnsi" w:cstheme="minorHAnsi"/>
          <w:b w:val="0"/>
          <w:bCs/>
        </w:rPr>
        <w:t>”</w:t>
      </w:r>
    </w:p>
    <w:p w14:paraId="445A5567" w14:textId="77777777" w:rsidR="003C406E" w:rsidRPr="003C406E" w:rsidRDefault="003C406E" w:rsidP="003C406E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}</w:t>
      </w:r>
    </w:p>
    <w:p w14:paraId="63E086EE" w14:textId="588B2E4D" w:rsidR="003C406E" w:rsidRPr="0091783F" w:rsidRDefault="003C406E" w:rsidP="003C406E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3C406E">
        <w:rPr>
          <w:rFonts w:asciiTheme="minorHAnsi" w:hAnsiTheme="minorHAnsi" w:cstheme="minorHAnsi"/>
          <w:b w:val="0"/>
          <w:bCs/>
        </w:rPr>
        <w:t>}</w:t>
      </w:r>
    </w:p>
    <w:p w14:paraId="2B72E22E" w14:textId="15906240" w:rsidR="0001313A" w:rsidRDefault="0001313A" w:rsidP="0001313A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b w:val="0"/>
          <w:bCs/>
        </w:rPr>
      </w:pPr>
      <w:r w:rsidRPr="0091783F">
        <w:rPr>
          <w:rFonts w:asciiTheme="minorHAnsi" w:hAnsiTheme="minorHAnsi" w:cstheme="minorHAnsi"/>
          <w:b w:val="0"/>
          <w:bCs/>
        </w:rPr>
        <w:t>Invalid token</w:t>
      </w:r>
    </w:p>
    <w:p w14:paraId="264F9D57" w14:textId="77777777" w:rsidR="005562C2" w:rsidRPr="005562C2" w:rsidRDefault="005562C2" w:rsidP="005562C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>403 FOBIDDEN : {</w:t>
      </w:r>
    </w:p>
    <w:p w14:paraId="5753D2D1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>success: false,</w:t>
      </w:r>
    </w:p>
    <w:p w14:paraId="45CB8F51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>data: {</w:t>
      </w:r>
    </w:p>
    <w:p w14:paraId="2D45E5C7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ab/>
        <w:t>success: false,</w:t>
      </w:r>
    </w:p>
    <w:p w14:paraId="6D8CC47A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  <w:lang w:val="fr-FR"/>
        </w:rPr>
      </w:pPr>
      <w:r w:rsidRPr="005562C2">
        <w:rPr>
          <w:rFonts w:asciiTheme="minorHAnsi" w:hAnsiTheme="minorHAnsi" w:cstheme="minorHAnsi"/>
          <w:b w:val="0"/>
          <w:bCs/>
        </w:rPr>
        <w:tab/>
      </w:r>
      <w:r w:rsidRPr="005562C2">
        <w:rPr>
          <w:rFonts w:asciiTheme="minorHAnsi" w:hAnsiTheme="minorHAnsi" w:cstheme="minorHAnsi"/>
          <w:b w:val="0"/>
          <w:bCs/>
          <w:lang w:val="fr-FR"/>
        </w:rPr>
        <w:t>content: “Invalid token”,</w:t>
      </w:r>
    </w:p>
    <w:p w14:paraId="4C5A7D92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  <w:lang w:val="fr-FR"/>
        </w:rPr>
      </w:pPr>
      <w:r w:rsidRPr="005562C2">
        <w:rPr>
          <w:rFonts w:asciiTheme="minorHAnsi" w:hAnsiTheme="minorHAnsi" w:cstheme="minorHAnsi"/>
          <w:b w:val="0"/>
          <w:bCs/>
          <w:lang w:val="fr-FR"/>
        </w:rPr>
        <w:tab/>
        <w:t>code: “ ER_AU102”</w:t>
      </w:r>
    </w:p>
    <w:p w14:paraId="4690309E" w14:textId="77777777" w:rsidR="005562C2" w:rsidRPr="005562C2" w:rsidRDefault="005562C2" w:rsidP="005562C2">
      <w:pPr>
        <w:pStyle w:val="ListParagraph"/>
        <w:ind w:left="288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>}</w:t>
      </w:r>
    </w:p>
    <w:p w14:paraId="26755554" w14:textId="24A5EA6D" w:rsidR="005562C2" w:rsidRPr="0091783F" w:rsidRDefault="005562C2" w:rsidP="005562C2">
      <w:pPr>
        <w:pStyle w:val="ListParagraph"/>
        <w:ind w:left="2160"/>
        <w:rPr>
          <w:rFonts w:asciiTheme="minorHAnsi" w:hAnsiTheme="minorHAnsi" w:cstheme="minorHAnsi"/>
          <w:b w:val="0"/>
          <w:bCs/>
        </w:rPr>
      </w:pPr>
      <w:r w:rsidRPr="005562C2">
        <w:rPr>
          <w:rFonts w:asciiTheme="minorHAnsi" w:hAnsiTheme="minorHAnsi" w:cstheme="minorHAnsi"/>
          <w:b w:val="0"/>
          <w:bCs/>
        </w:rPr>
        <w:t>}</w:t>
      </w:r>
    </w:p>
    <w:p w14:paraId="586929CF" w14:textId="77777777" w:rsidR="0001313A" w:rsidRPr="0091783F" w:rsidRDefault="0001313A" w:rsidP="0001313A">
      <w:pPr>
        <w:pStyle w:val="ListParagraph"/>
        <w:ind w:left="1440"/>
        <w:rPr>
          <w:rFonts w:asciiTheme="minorHAnsi" w:hAnsiTheme="minorHAnsi" w:cstheme="minorHAnsi"/>
          <w:b w:val="0"/>
          <w:bCs/>
        </w:rPr>
      </w:pPr>
    </w:p>
    <w:p w14:paraId="7F5EF57F" w14:textId="3FE18F91" w:rsidR="0066092C" w:rsidRPr="0091783F" w:rsidRDefault="0066092C" w:rsidP="00D0689E">
      <w:pPr>
        <w:pStyle w:val="ListParagraph"/>
        <w:numPr>
          <w:ilvl w:val="0"/>
          <w:numId w:val="14"/>
        </w:numPr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HABITS</w:t>
      </w:r>
    </w:p>
    <w:p w14:paraId="50B6ABC9" w14:textId="7026716F" w:rsidR="0066092C" w:rsidRPr="0091783F" w:rsidRDefault="0066092C" w:rsidP="0066092C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CRUB methods</w:t>
      </w:r>
    </w:p>
    <w:p w14:paraId="15E669E6" w14:textId="01E85722" w:rsidR="0066092C" w:rsidRPr="0091783F" w:rsidRDefault="0066092C" w:rsidP="0066092C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Jobs</w:t>
      </w:r>
    </w:p>
    <w:p w14:paraId="0B18599B" w14:textId="3314D784" w:rsidR="00D0689E" w:rsidRPr="0091783F" w:rsidRDefault="0066092C" w:rsidP="00D0689E">
      <w:pPr>
        <w:pStyle w:val="ListParagraph"/>
        <w:numPr>
          <w:ilvl w:val="0"/>
          <w:numId w:val="14"/>
        </w:numPr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 xml:space="preserve">SECTION - </w:t>
      </w:r>
      <w:r w:rsidR="00D0689E" w:rsidRPr="0091783F">
        <w:rPr>
          <w:rFonts w:asciiTheme="minorHAnsi" w:hAnsiTheme="minorHAnsi" w:cstheme="minorHAnsi"/>
        </w:rPr>
        <w:t>HOME</w:t>
      </w:r>
    </w:p>
    <w:p w14:paraId="029F7BC4" w14:textId="3CAC2DDE" w:rsidR="0087605E" w:rsidRPr="0091783F" w:rsidRDefault="0066092C" w:rsidP="0066092C">
      <w:pPr>
        <w:pStyle w:val="ListParagraph"/>
        <w:numPr>
          <w:ilvl w:val="0"/>
          <w:numId w:val="14"/>
        </w:numPr>
        <w:spacing w:after="200"/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SECTION - CATEGORY</w:t>
      </w:r>
    </w:p>
    <w:p w14:paraId="0067D838" w14:textId="16D69960" w:rsidR="0066092C" w:rsidRPr="0091783F" w:rsidRDefault="0066092C" w:rsidP="0066092C">
      <w:pPr>
        <w:pStyle w:val="ListParagraph"/>
        <w:numPr>
          <w:ilvl w:val="0"/>
          <w:numId w:val="14"/>
        </w:numPr>
        <w:spacing w:after="200"/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SECTION - COMPLETED</w:t>
      </w:r>
    </w:p>
    <w:p w14:paraId="3E35B656" w14:textId="5CB8A813" w:rsidR="0066092C" w:rsidRPr="0091783F" w:rsidRDefault="0066092C" w:rsidP="0066092C">
      <w:pPr>
        <w:pStyle w:val="ListParagraph"/>
        <w:numPr>
          <w:ilvl w:val="0"/>
          <w:numId w:val="14"/>
        </w:numPr>
        <w:spacing w:after="200"/>
        <w:ind w:left="720"/>
        <w:rPr>
          <w:rFonts w:asciiTheme="minorHAnsi" w:hAnsiTheme="minorHAnsi" w:cstheme="minorHAnsi"/>
        </w:rPr>
      </w:pPr>
      <w:r w:rsidRPr="0091783F">
        <w:rPr>
          <w:rFonts w:asciiTheme="minorHAnsi" w:hAnsiTheme="minorHAnsi" w:cstheme="minorHAnsi"/>
        </w:rPr>
        <w:t>SECTION - TRASH</w:t>
      </w:r>
    </w:p>
    <w:sectPr w:rsidR="0066092C" w:rsidRPr="0091783F" w:rsidSect="00AB02A7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DF7B7" w14:textId="77777777" w:rsidR="0096373F" w:rsidRDefault="0096373F">
      <w:r>
        <w:separator/>
      </w:r>
    </w:p>
    <w:p w14:paraId="62351207" w14:textId="77777777" w:rsidR="0096373F" w:rsidRDefault="0096373F"/>
  </w:endnote>
  <w:endnote w:type="continuationSeparator" w:id="0">
    <w:p w14:paraId="38F05DE0" w14:textId="77777777" w:rsidR="0096373F" w:rsidRDefault="0096373F">
      <w:r>
        <w:continuationSeparator/>
      </w:r>
    </w:p>
    <w:p w14:paraId="784E2F6A" w14:textId="77777777" w:rsidR="0096373F" w:rsidRDefault="009637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vi-VN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40ED9B" w14:textId="77777777" w:rsidR="00DF027C" w:rsidRPr="00C86081" w:rsidRDefault="00DF027C">
        <w:pPr>
          <w:pStyle w:val="Footer"/>
          <w:jc w:val="center"/>
          <w:rPr>
            <w:lang w:val="vi-VN"/>
          </w:rPr>
        </w:pPr>
        <w:r w:rsidRPr="00C86081">
          <w:rPr>
            <w:lang w:val="vi-VN" w:bidi="vi-VN"/>
          </w:rPr>
          <w:fldChar w:fldCharType="begin"/>
        </w:r>
        <w:r w:rsidRPr="00C86081">
          <w:rPr>
            <w:lang w:val="vi-VN" w:bidi="vi-VN"/>
          </w:rPr>
          <w:instrText xml:space="preserve"> PAGE   \* MERGEFORMAT </w:instrText>
        </w:r>
        <w:r w:rsidRPr="00C86081">
          <w:rPr>
            <w:lang w:val="vi-VN" w:bidi="vi-VN"/>
          </w:rPr>
          <w:fldChar w:fldCharType="separate"/>
        </w:r>
        <w:r w:rsidR="00AB02A7" w:rsidRPr="00C86081">
          <w:rPr>
            <w:noProof/>
            <w:lang w:val="vi-VN" w:bidi="vi-VN"/>
          </w:rPr>
          <w:t>2</w:t>
        </w:r>
        <w:r w:rsidRPr="00C86081">
          <w:rPr>
            <w:noProof/>
            <w:lang w:val="vi-VN" w:bidi="vi-VN"/>
          </w:rPr>
          <w:fldChar w:fldCharType="end"/>
        </w:r>
      </w:p>
    </w:sdtContent>
  </w:sdt>
  <w:p w14:paraId="19E80118" w14:textId="77777777" w:rsidR="00DF027C" w:rsidRPr="00C86081" w:rsidRDefault="00DF027C">
    <w:pPr>
      <w:pStyle w:val="Footer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9CB6B4" w14:textId="77777777" w:rsidR="0096373F" w:rsidRDefault="0096373F">
      <w:r>
        <w:separator/>
      </w:r>
    </w:p>
    <w:p w14:paraId="5919D787" w14:textId="77777777" w:rsidR="0096373F" w:rsidRDefault="0096373F"/>
  </w:footnote>
  <w:footnote w:type="continuationSeparator" w:id="0">
    <w:p w14:paraId="53F8A2B3" w14:textId="77777777" w:rsidR="0096373F" w:rsidRDefault="0096373F">
      <w:r>
        <w:continuationSeparator/>
      </w:r>
    </w:p>
    <w:p w14:paraId="04869435" w14:textId="77777777" w:rsidR="0096373F" w:rsidRDefault="0096373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C86081" w14:paraId="164DCC2B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87D3458" w14:textId="77777777" w:rsidR="00D077E9" w:rsidRPr="00C86081" w:rsidRDefault="00D077E9">
          <w:pPr>
            <w:pStyle w:val="Header"/>
            <w:rPr>
              <w:lang w:val="vi-VN"/>
            </w:rPr>
          </w:pPr>
        </w:p>
      </w:tc>
    </w:tr>
  </w:tbl>
  <w:p w14:paraId="419E49F0" w14:textId="77777777" w:rsidR="00D077E9" w:rsidRPr="00C86081" w:rsidRDefault="00D077E9" w:rsidP="00D077E9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01AAC6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19665A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C6088B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958BE1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E8091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40106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54205B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60A6F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0E25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F3ECA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CE3A0F"/>
    <w:multiLevelType w:val="hybridMultilevel"/>
    <w:tmpl w:val="E76E25B6"/>
    <w:lvl w:ilvl="0" w:tplc="96DACBE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A7D687B"/>
    <w:multiLevelType w:val="hybridMultilevel"/>
    <w:tmpl w:val="CF88214C"/>
    <w:lvl w:ilvl="0" w:tplc="AB2C2C0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AAA20DE"/>
    <w:multiLevelType w:val="hybridMultilevel"/>
    <w:tmpl w:val="25266CB0"/>
    <w:lvl w:ilvl="0" w:tplc="1C3EF74C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  <w:iCs w:val="0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D377047"/>
    <w:multiLevelType w:val="hybridMultilevel"/>
    <w:tmpl w:val="66D8FCAA"/>
    <w:lvl w:ilvl="0" w:tplc="673834C2">
      <w:start w:val="200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ECC3F26"/>
    <w:multiLevelType w:val="hybridMultilevel"/>
    <w:tmpl w:val="D20C9CB8"/>
    <w:lvl w:ilvl="0" w:tplc="F6D294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46D198B"/>
    <w:multiLevelType w:val="hybridMultilevel"/>
    <w:tmpl w:val="3CBA24D4"/>
    <w:lvl w:ilvl="0" w:tplc="E6CE24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9165D38"/>
    <w:multiLevelType w:val="hybridMultilevel"/>
    <w:tmpl w:val="717AB226"/>
    <w:lvl w:ilvl="0" w:tplc="4EB2512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92A3B84"/>
    <w:multiLevelType w:val="hybridMultilevel"/>
    <w:tmpl w:val="93243784"/>
    <w:lvl w:ilvl="0" w:tplc="02BE8054">
      <w:start w:val="1"/>
      <w:numFmt w:val="lowerRoman"/>
      <w:lvlText w:val="%1."/>
      <w:lvlJc w:val="left"/>
      <w:pPr>
        <w:ind w:left="2160" w:hanging="72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A5E5F04"/>
    <w:multiLevelType w:val="hybridMultilevel"/>
    <w:tmpl w:val="402A0FBA"/>
    <w:lvl w:ilvl="0" w:tplc="4CFE1B5E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C5A7ACC"/>
    <w:multiLevelType w:val="hybridMultilevel"/>
    <w:tmpl w:val="2194812C"/>
    <w:lvl w:ilvl="0" w:tplc="1DC69F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EE21740"/>
    <w:multiLevelType w:val="hybridMultilevel"/>
    <w:tmpl w:val="FA0679AA"/>
    <w:lvl w:ilvl="0" w:tplc="F9E4429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1842B8B"/>
    <w:multiLevelType w:val="hybridMultilevel"/>
    <w:tmpl w:val="FDB25A12"/>
    <w:lvl w:ilvl="0" w:tplc="AD343D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2364D0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719B4"/>
    <w:multiLevelType w:val="hybridMultilevel"/>
    <w:tmpl w:val="76E47E5C"/>
    <w:lvl w:ilvl="0" w:tplc="E75A228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69E65C4"/>
    <w:multiLevelType w:val="hybridMultilevel"/>
    <w:tmpl w:val="202C91F4"/>
    <w:lvl w:ilvl="0" w:tplc="E1F61B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9D0263"/>
    <w:multiLevelType w:val="hybridMultilevel"/>
    <w:tmpl w:val="63E84F38"/>
    <w:lvl w:ilvl="0" w:tplc="5FCED6F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CAA69C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7622592"/>
    <w:multiLevelType w:val="hybridMultilevel"/>
    <w:tmpl w:val="2CD67FE0"/>
    <w:lvl w:ilvl="0" w:tplc="223A631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A5C4402"/>
    <w:multiLevelType w:val="hybridMultilevel"/>
    <w:tmpl w:val="88DA8F00"/>
    <w:lvl w:ilvl="0" w:tplc="2B84AE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F5E6783"/>
    <w:multiLevelType w:val="hybridMultilevel"/>
    <w:tmpl w:val="3C8AD826"/>
    <w:lvl w:ilvl="0" w:tplc="058C372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37B23AD"/>
    <w:multiLevelType w:val="hybridMultilevel"/>
    <w:tmpl w:val="885E012E"/>
    <w:lvl w:ilvl="0" w:tplc="E78C888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5D576D9"/>
    <w:multiLevelType w:val="hybridMultilevel"/>
    <w:tmpl w:val="87A08B04"/>
    <w:lvl w:ilvl="0" w:tplc="A22280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4A2713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7142507E"/>
    <w:multiLevelType w:val="hybridMultilevel"/>
    <w:tmpl w:val="EF5C55B6"/>
    <w:lvl w:ilvl="0" w:tplc="88BC0EF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3F24AC3"/>
    <w:multiLevelType w:val="hybridMultilevel"/>
    <w:tmpl w:val="5CD23B2C"/>
    <w:lvl w:ilvl="0" w:tplc="B3AA15E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D3105D8"/>
    <w:multiLevelType w:val="hybridMultilevel"/>
    <w:tmpl w:val="5CC093E6"/>
    <w:lvl w:ilvl="0" w:tplc="24D41DD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DE10477"/>
    <w:multiLevelType w:val="hybridMultilevel"/>
    <w:tmpl w:val="69902040"/>
    <w:lvl w:ilvl="0" w:tplc="F782D08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77449979">
    <w:abstractNumId w:val="22"/>
  </w:num>
  <w:num w:numId="2" w16cid:durableId="2100053324">
    <w:abstractNumId w:val="26"/>
  </w:num>
  <w:num w:numId="3" w16cid:durableId="732507578">
    <w:abstractNumId w:val="8"/>
  </w:num>
  <w:num w:numId="4" w16cid:durableId="1386023804">
    <w:abstractNumId w:val="3"/>
  </w:num>
  <w:num w:numId="5" w16cid:durableId="2103792880">
    <w:abstractNumId w:val="2"/>
  </w:num>
  <w:num w:numId="6" w16cid:durableId="1266697206">
    <w:abstractNumId w:val="1"/>
  </w:num>
  <w:num w:numId="7" w16cid:durableId="1386106393">
    <w:abstractNumId w:val="0"/>
  </w:num>
  <w:num w:numId="8" w16cid:durableId="2131897944">
    <w:abstractNumId w:val="9"/>
  </w:num>
  <w:num w:numId="9" w16cid:durableId="2079211350">
    <w:abstractNumId w:val="7"/>
  </w:num>
  <w:num w:numId="10" w16cid:durableId="1613395921">
    <w:abstractNumId w:val="6"/>
  </w:num>
  <w:num w:numId="11" w16cid:durableId="427777558">
    <w:abstractNumId w:val="5"/>
  </w:num>
  <w:num w:numId="12" w16cid:durableId="212346974">
    <w:abstractNumId w:val="4"/>
  </w:num>
  <w:num w:numId="13" w16cid:durableId="760184109">
    <w:abstractNumId w:val="32"/>
  </w:num>
  <w:num w:numId="14" w16cid:durableId="1317684930">
    <w:abstractNumId w:val="31"/>
  </w:num>
  <w:num w:numId="15" w16cid:durableId="709916576">
    <w:abstractNumId w:val="14"/>
  </w:num>
  <w:num w:numId="16" w16cid:durableId="1924139265">
    <w:abstractNumId w:val="18"/>
  </w:num>
  <w:num w:numId="17" w16cid:durableId="40718524">
    <w:abstractNumId w:val="28"/>
  </w:num>
  <w:num w:numId="18" w16cid:durableId="931083425">
    <w:abstractNumId w:val="13"/>
  </w:num>
  <w:num w:numId="19" w16cid:durableId="2012560687">
    <w:abstractNumId w:val="23"/>
  </w:num>
  <w:num w:numId="20" w16cid:durableId="2105952462">
    <w:abstractNumId w:val="21"/>
  </w:num>
  <w:num w:numId="21" w16cid:durableId="1145657697">
    <w:abstractNumId w:val="12"/>
  </w:num>
  <w:num w:numId="22" w16cid:durableId="188494929">
    <w:abstractNumId w:val="11"/>
  </w:num>
  <w:num w:numId="23" w16cid:durableId="1391538755">
    <w:abstractNumId w:val="24"/>
  </w:num>
  <w:num w:numId="24" w16cid:durableId="53087748">
    <w:abstractNumId w:val="15"/>
  </w:num>
  <w:num w:numId="25" w16cid:durableId="2095274242">
    <w:abstractNumId w:val="34"/>
  </w:num>
  <w:num w:numId="26" w16cid:durableId="1953121451">
    <w:abstractNumId w:val="19"/>
  </w:num>
  <w:num w:numId="27" w16cid:durableId="426314501">
    <w:abstractNumId w:val="29"/>
  </w:num>
  <w:num w:numId="28" w16cid:durableId="2029796632">
    <w:abstractNumId w:val="30"/>
  </w:num>
  <w:num w:numId="29" w16cid:durableId="845561065">
    <w:abstractNumId w:val="20"/>
  </w:num>
  <w:num w:numId="30" w16cid:durableId="740755908">
    <w:abstractNumId w:val="33"/>
  </w:num>
  <w:num w:numId="31" w16cid:durableId="490289573">
    <w:abstractNumId w:val="16"/>
  </w:num>
  <w:num w:numId="32" w16cid:durableId="88963200">
    <w:abstractNumId w:val="27"/>
  </w:num>
  <w:num w:numId="33" w16cid:durableId="2118600578">
    <w:abstractNumId w:val="35"/>
  </w:num>
  <w:num w:numId="34" w16cid:durableId="582104018">
    <w:abstractNumId w:val="10"/>
  </w:num>
  <w:num w:numId="35" w16cid:durableId="925307267">
    <w:abstractNumId w:val="17"/>
  </w:num>
  <w:num w:numId="36" w16cid:durableId="609313626">
    <w:abstractNumId w:val="25"/>
  </w:num>
  <w:num w:numId="37" w16cid:durableId="19891696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20"/>
    <w:rsid w:val="00003D1E"/>
    <w:rsid w:val="0001313A"/>
    <w:rsid w:val="0002482E"/>
    <w:rsid w:val="000265C5"/>
    <w:rsid w:val="000320F8"/>
    <w:rsid w:val="00050324"/>
    <w:rsid w:val="000520DB"/>
    <w:rsid w:val="000610D4"/>
    <w:rsid w:val="000623CB"/>
    <w:rsid w:val="00070E69"/>
    <w:rsid w:val="0007709F"/>
    <w:rsid w:val="000801A1"/>
    <w:rsid w:val="00080A38"/>
    <w:rsid w:val="00081A98"/>
    <w:rsid w:val="0009544B"/>
    <w:rsid w:val="000A0150"/>
    <w:rsid w:val="000A7ACF"/>
    <w:rsid w:val="000B0C94"/>
    <w:rsid w:val="000B26AE"/>
    <w:rsid w:val="000B5CCB"/>
    <w:rsid w:val="000B796E"/>
    <w:rsid w:val="000C7D7A"/>
    <w:rsid w:val="000E5BFB"/>
    <w:rsid w:val="000E63C9"/>
    <w:rsid w:val="000E64A3"/>
    <w:rsid w:val="000F043B"/>
    <w:rsid w:val="000F27BF"/>
    <w:rsid w:val="001003C6"/>
    <w:rsid w:val="001063ED"/>
    <w:rsid w:val="00130E9D"/>
    <w:rsid w:val="00150A6D"/>
    <w:rsid w:val="00175A47"/>
    <w:rsid w:val="00185B35"/>
    <w:rsid w:val="001923CE"/>
    <w:rsid w:val="001D34E3"/>
    <w:rsid w:val="001E4CBF"/>
    <w:rsid w:val="001F2BC8"/>
    <w:rsid w:val="001F5F6B"/>
    <w:rsid w:val="00212693"/>
    <w:rsid w:val="0021350D"/>
    <w:rsid w:val="00221CEC"/>
    <w:rsid w:val="002236A8"/>
    <w:rsid w:val="00226888"/>
    <w:rsid w:val="0023637A"/>
    <w:rsid w:val="0023782F"/>
    <w:rsid w:val="00243EBC"/>
    <w:rsid w:val="00244C0C"/>
    <w:rsid w:val="00246A35"/>
    <w:rsid w:val="0025173A"/>
    <w:rsid w:val="00280F96"/>
    <w:rsid w:val="00284348"/>
    <w:rsid w:val="0029506F"/>
    <w:rsid w:val="002A2987"/>
    <w:rsid w:val="002B0C48"/>
    <w:rsid w:val="002D598E"/>
    <w:rsid w:val="002E2AB8"/>
    <w:rsid w:val="002F0BAA"/>
    <w:rsid w:val="002F51F5"/>
    <w:rsid w:val="00302E00"/>
    <w:rsid w:val="00312137"/>
    <w:rsid w:val="00312FD6"/>
    <w:rsid w:val="00330359"/>
    <w:rsid w:val="0033762F"/>
    <w:rsid w:val="00340AFF"/>
    <w:rsid w:val="00360494"/>
    <w:rsid w:val="00366B50"/>
    <w:rsid w:val="00366BF6"/>
    <w:rsid w:val="00366C7E"/>
    <w:rsid w:val="00384EA3"/>
    <w:rsid w:val="00387F29"/>
    <w:rsid w:val="0039522D"/>
    <w:rsid w:val="003956D7"/>
    <w:rsid w:val="003A2C89"/>
    <w:rsid w:val="003A39A1"/>
    <w:rsid w:val="003B066E"/>
    <w:rsid w:val="003B4199"/>
    <w:rsid w:val="003C0653"/>
    <w:rsid w:val="003C2191"/>
    <w:rsid w:val="003C406E"/>
    <w:rsid w:val="003D3863"/>
    <w:rsid w:val="003E742D"/>
    <w:rsid w:val="003F157C"/>
    <w:rsid w:val="003F4762"/>
    <w:rsid w:val="003F7AF3"/>
    <w:rsid w:val="004110DE"/>
    <w:rsid w:val="00435C94"/>
    <w:rsid w:val="0044085A"/>
    <w:rsid w:val="00452B37"/>
    <w:rsid w:val="00465F3C"/>
    <w:rsid w:val="0047617F"/>
    <w:rsid w:val="00490B58"/>
    <w:rsid w:val="004B21A5"/>
    <w:rsid w:val="004F402F"/>
    <w:rsid w:val="00502B20"/>
    <w:rsid w:val="005037F0"/>
    <w:rsid w:val="00516A30"/>
    <w:rsid w:val="00516A86"/>
    <w:rsid w:val="0052085F"/>
    <w:rsid w:val="00525F46"/>
    <w:rsid w:val="005275F6"/>
    <w:rsid w:val="00527711"/>
    <w:rsid w:val="005562C2"/>
    <w:rsid w:val="005634A5"/>
    <w:rsid w:val="00563894"/>
    <w:rsid w:val="00572102"/>
    <w:rsid w:val="005943E5"/>
    <w:rsid w:val="005960C9"/>
    <w:rsid w:val="005E25AB"/>
    <w:rsid w:val="005E5954"/>
    <w:rsid w:val="005F0AAA"/>
    <w:rsid w:val="005F1BB0"/>
    <w:rsid w:val="005F2C7D"/>
    <w:rsid w:val="00616772"/>
    <w:rsid w:val="00630C7D"/>
    <w:rsid w:val="0065377D"/>
    <w:rsid w:val="00656C4D"/>
    <w:rsid w:val="00656D8C"/>
    <w:rsid w:val="006603E2"/>
    <w:rsid w:val="0066092C"/>
    <w:rsid w:val="006B00B2"/>
    <w:rsid w:val="006C2281"/>
    <w:rsid w:val="006C7566"/>
    <w:rsid w:val="006E5716"/>
    <w:rsid w:val="00707741"/>
    <w:rsid w:val="00707D0F"/>
    <w:rsid w:val="00714EB5"/>
    <w:rsid w:val="00716517"/>
    <w:rsid w:val="00721100"/>
    <w:rsid w:val="007258A7"/>
    <w:rsid w:val="007302B3"/>
    <w:rsid w:val="00730733"/>
    <w:rsid w:val="00730E3A"/>
    <w:rsid w:val="00730F7E"/>
    <w:rsid w:val="00736AAF"/>
    <w:rsid w:val="00740280"/>
    <w:rsid w:val="00756ADA"/>
    <w:rsid w:val="00760197"/>
    <w:rsid w:val="00764074"/>
    <w:rsid w:val="00765B2A"/>
    <w:rsid w:val="00783A34"/>
    <w:rsid w:val="00794464"/>
    <w:rsid w:val="007A6164"/>
    <w:rsid w:val="007C1E3E"/>
    <w:rsid w:val="007C6B52"/>
    <w:rsid w:val="007D16C5"/>
    <w:rsid w:val="007D2A92"/>
    <w:rsid w:val="007E3ACE"/>
    <w:rsid w:val="007E3F98"/>
    <w:rsid w:val="008061E6"/>
    <w:rsid w:val="0082648E"/>
    <w:rsid w:val="00855E5C"/>
    <w:rsid w:val="00857A1B"/>
    <w:rsid w:val="00862FE4"/>
    <w:rsid w:val="0086389A"/>
    <w:rsid w:val="0087605E"/>
    <w:rsid w:val="008B1FEE"/>
    <w:rsid w:val="008F6A6F"/>
    <w:rsid w:val="009001F3"/>
    <w:rsid w:val="00903C32"/>
    <w:rsid w:val="00913C2B"/>
    <w:rsid w:val="00916B16"/>
    <w:rsid w:val="009173B9"/>
    <w:rsid w:val="0091783F"/>
    <w:rsid w:val="00922940"/>
    <w:rsid w:val="0093335D"/>
    <w:rsid w:val="0093453E"/>
    <w:rsid w:val="0093613E"/>
    <w:rsid w:val="00943026"/>
    <w:rsid w:val="00946BD1"/>
    <w:rsid w:val="00952F0F"/>
    <w:rsid w:val="00955623"/>
    <w:rsid w:val="0095669F"/>
    <w:rsid w:val="0096365C"/>
    <w:rsid w:val="0096373F"/>
    <w:rsid w:val="00966B81"/>
    <w:rsid w:val="009A5475"/>
    <w:rsid w:val="009B1AA6"/>
    <w:rsid w:val="009B2EF1"/>
    <w:rsid w:val="009C14D5"/>
    <w:rsid w:val="009C50E9"/>
    <w:rsid w:val="009C569B"/>
    <w:rsid w:val="009C7720"/>
    <w:rsid w:val="009E2722"/>
    <w:rsid w:val="009F025E"/>
    <w:rsid w:val="00A017D5"/>
    <w:rsid w:val="00A116C5"/>
    <w:rsid w:val="00A2335D"/>
    <w:rsid w:val="00A23AFA"/>
    <w:rsid w:val="00A31B3E"/>
    <w:rsid w:val="00A438F5"/>
    <w:rsid w:val="00A524CC"/>
    <w:rsid w:val="00A532F3"/>
    <w:rsid w:val="00A82906"/>
    <w:rsid w:val="00A8489E"/>
    <w:rsid w:val="00AB02A7"/>
    <w:rsid w:val="00AC29F3"/>
    <w:rsid w:val="00AC3438"/>
    <w:rsid w:val="00AF0410"/>
    <w:rsid w:val="00AF300A"/>
    <w:rsid w:val="00AF5892"/>
    <w:rsid w:val="00B0146A"/>
    <w:rsid w:val="00B04F2A"/>
    <w:rsid w:val="00B05C65"/>
    <w:rsid w:val="00B06DF7"/>
    <w:rsid w:val="00B15CFA"/>
    <w:rsid w:val="00B22AFA"/>
    <w:rsid w:val="00B231E5"/>
    <w:rsid w:val="00B34197"/>
    <w:rsid w:val="00B5505C"/>
    <w:rsid w:val="00B5660C"/>
    <w:rsid w:val="00B64FEA"/>
    <w:rsid w:val="00B67EAD"/>
    <w:rsid w:val="00B74C28"/>
    <w:rsid w:val="00B85AC9"/>
    <w:rsid w:val="00BD5ACA"/>
    <w:rsid w:val="00BF670A"/>
    <w:rsid w:val="00BF7B18"/>
    <w:rsid w:val="00C00EED"/>
    <w:rsid w:val="00C012DC"/>
    <w:rsid w:val="00C02B87"/>
    <w:rsid w:val="00C05A46"/>
    <w:rsid w:val="00C31D62"/>
    <w:rsid w:val="00C4086D"/>
    <w:rsid w:val="00C42633"/>
    <w:rsid w:val="00C645B4"/>
    <w:rsid w:val="00C7066E"/>
    <w:rsid w:val="00C86081"/>
    <w:rsid w:val="00CA1896"/>
    <w:rsid w:val="00CA39E2"/>
    <w:rsid w:val="00CA753E"/>
    <w:rsid w:val="00CB26A1"/>
    <w:rsid w:val="00CB5B28"/>
    <w:rsid w:val="00CC6E17"/>
    <w:rsid w:val="00CC76A2"/>
    <w:rsid w:val="00CF5371"/>
    <w:rsid w:val="00D0323A"/>
    <w:rsid w:val="00D0354B"/>
    <w:rsid w:val="00D0559F"/>
    <w:rsid w:val="00D0689E"/>
    <w:rsid w:val="00D077E9"/>
    <w:rsid w:val="00D16380"/>
    <w:rsid w:val="00D20C41"/>
    <w:rsid w:val="00D348EA"/>
    <w:rsid w:val="00D42CB7"/>
    <w:rsid w:val="00D5413D"/>
    <w:rsid w:val="00D570A9"/>
    <w:rsid w:val="00D70D02"/>
    <w:rsid w:val="00D74225"/>
    <w:rsid w:val="00D770C7"/>
    <w:rsid w:val="00D86945"/>
    <w:rsid w:val="00D90290"/>
    <w:rsid w:val="00DA06D3"/>
    <w:rsid w:val="00DB7770"/>
    <w:rsid w:val="00DC181C"/>
    <w:rsid w:val="00DD0207"/>
    <w:rsid w:val="00DD152F"/>
    <w:rsid w:val="00DD16E2"/>
    <w:rsid w:val="00DE213F"/>
    <w:rsid w:val="00DE3567"/>
    <w:rsid w:val="00DF027C"/>
    <w:rsid w:val="00DF12BD"/>
    <w:rsid w:val="00E00A32"/>
    <w:rsid w:val="00E22ACD"/>
    <w:rsid w:val="00E2533D"/>
    <w:rsid w:val="00E259CE"/>
    <w:rsid w:val="00E26B8F"/>
    <w:rsid w:val="00E41FE2"/>
    <w:rsid w:val="00E478CF"/>
    <w:rsid w:val="00E54257"/>
    <w:rsid w:val="00E620B0"/>
    <w:rsid w:val="00E64686"/>
    <w:rsid w:val="00E673E5"/>
    <w:rsid w:val="00E716C1"/>
    <w:rsid w:val="00E81680"/>
    <w:rsid w:val="00E81B40"/>
    <w:rsid w:val="00E84421"/>
    <w:rsid w:val="00EC4174"/>
    <w:rsid w:val="00EF0D76"/>
    <w:rsid w:val="00EF3B7D"/>
    <w:rsid w:val="00EF555B"/>
    <w:rsid w:val="00F027BB"/>
    <w:rsid w:val="00F11DCF"/>
    <w:rsid w:val="00F162EA"/>
    <w:rsid w:val="00F174F6"/>
    <w:rsid w:val="00F36C86"/>
    <w:rsid w:val="00F5209F"/>
    <w:rsid w:val="00F52D27"/>
    <w:rsid w:val="00F5528B"/>
    <w:rsid w:val="00F70CD9"/>
    <w:rsid w:val="00F7757C"/>
    <w:rsid w:val="00F779D0"/>
    <w:rsid w:val="00F83527"/>
    <w:rsid w:val="00FA1F61"/>
    <w:rsid w:val="00FA6C09"/>
    <w:rsid w:val="00FD235E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A651B"/>
  <w15:docId w15:val="{03CA9D4E-9DCC-4D97-A4DC-4D90C909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06F"/>
    <w:pPr>
      <w:spacing w:after="0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C86081"/>
    <w:pPr>
      <w:keepNext/>
      <w:spacing w:before="240" w:after="60"/>
      <w:outlineLvl w:val="0"/>
    </w:pPr>
    <w:rPr>
      <w:rFonts w:ascii="Arial" w:eastAsiaTheme="majorEastAsia" w:hAnsi="Arial" w:cs="Arial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C86081"/>
    <w:pPr>
      <w:keepNext/>
      <w:spacing w:after="240" w:line="240" w:lineRule="auto"/>
      <w:outlineLvl w:val="1"/>
    </w:pPr>
    <w:rPr>
      <w:rFonts w:eastAsiaTheme="majorEastAsia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C86081"/>
    <w:pPr>
      <w:keepNext/>
      <w:keepLines/>
      <w:spacing w:before="40"/>
      <w:outlineLvl w:val="2"/>
    </w:pPr>
    <w:rPr>
      <w:rFonts w:ascii="Arial" w:eastAsiaTheme="majorEastAsia" w:hAnsi="Arial" w:cs="Arial"/>
      <w:color w:val="01263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C86081"/>
    <w:pPr>
      <w:keepNext/>
      <w:keepLines/>
      <w:spacing w:before="40"/>
      <w:outlineLvl w:val="3"/>
    </w:pPr>
    <w:rPr>
      <w:rFonts w:ascii="Arial" w:eastAsiaTheme="majorEastAsia" w:hAnsi="Arial" w:cs="Arial"/>
      <w:i/>
      <w:iCs/>
      <w:color w:val="013A57" w:themeColor="accent1" w:themeShade="BF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C86081"/>
    <w:pPr>
      <w:keepNext/>
      <w:keepLines/>
      <w:spacing w:before="40"/>
      <w:outlineLvl w:val="4"/>
    </w:pPr>
    <w:rPr>
      <w:rFonts w:ascii="Arial" w:eastAsiaTheme="majorEastAsia" w:hAnsi="Arial" w:cs="Arial"/>
      <w:color w:val="013A57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C86081"/>
    <w:pPr>
      <w:keepNext/>
      <w:keepLines/>
      <w:spacing w:before="40"/>
      <w:outlineLvl w:val="5"/>
    </w:pPr>
    <w:rPr>
      <w:rFonts w:ascii="Arial" w:eastAsiaTheme="majorEastAsia" w:hAnsi="Arial" w:cs="Arial"/>
      <w:color w:val="012639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C86081"/>
    <w:pPr>
      <w:keepNext/>
      <w:keepLines/>
      <w:spacing w:before="40"/>
      <w:outlineLvl w:val="6"/>
    </w:pPr>
    <w:rPr>
      <w:rFonts w:ascii="Arial" w:eastAsiaTheme="majorEastAsia" w:hAnsi="Arial" w:cs="Arial"/>
      <w:i/>
      <w:iCs/>
      <w:color w:val="012639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C86081"/>
    <w:pPr>
      <w:keepNext/>
      <w:keepLines/>
      <w:spacing w:before="40"/>
      <w:outlineLvl w:val="7"/>
    </w:pPr>
    <w:rPr>
      <w:rFonts w:ascii="Arial" w:eastAsiaTheme="majorEastAsia" w:hAnsi="Arial" w:cs="Arial"/>
      <w:color w:val="221D5D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C86081"/>
    <w:pPr>
      <w:keepNext/>
      <w:keepLines/>
      <w:spacing w:before="40"/>
      <w:outlineLvl w:val="8"/>
    </w:pPr>
    <w:rPr>
      <w:rFonts w:ascii="Arial" w:eastAsiaTheme="majorEastAsia" w:hAnsi="Arial" w:cs="Arial"/>
      <w:i/>
      <w:iCs/>
      <w:color w:val="221D5D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081"/>
    <w:rPr>
      <w:rFonts w:ascii="Tahoma" w:eastAsiaTheme="minorEastAsia" w:hAnsi="Tahoma" w:cs="Tahoma"/>
      <w:b/>
      <w:color w:val="082A75" w:themeColor="text2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C86081"/>
    <w:pPr>
      <w:spacing w:after="200" w:line="240" w:lineRule="auto"/>
    </w:pPr>
    <w:rPr>
      <w:rFonts w:ascii="Arial" w:eastAsiaTheme="majorEastAsia" w:hAnsi="Arial" w:cs="Arial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C86081"/>
    <w:rPr>
      <w:rFonts w:ascii="Arial" w:eastAsiaTheme="majorEastAsia" w:hAnsi="Arial" w:cs="Arial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C86081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C86081"/>
    <w:rPr>
      <w:rFonts w:ascii="Calibri" w:eastAsiaTheme="minorEastAsia" w:hAnsi="Calibri" w:cs="Calibri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C86081"/>
    <w:rPr>
      <w:rFonts w:ascii="Arial" w:eastAsiaTheme="majorEastAsia" w:hAnsi="Arial" w:cs="Arial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C86081"/>
  </w:style>
  <w:style w:type="character" w:customStyle="1" w:styleId="HeaderChar">
    <w:name w:val="Header Char"/>
    <w:basedOn w:val="DefaultParagraphFont"/>
    <w:link w:val="Header"/>
    <w:uiPriority w:val="8"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Footer">
    <w:name w:val="footer"/>
    <w:basedOn w:val="Normal"/>
    <w:link w:val="FooterChar"/>
    <w:uiPriority w:val="99"/>
    <w:unhideWhenUsed/>
    <w:rsid w:val="00C86081"/>
  </w:style>
  <w:style w:type="character" w:customStyle="1" w:styleId="FooterChar">
    <w:name w:val="Footer Char"/>
    <w:basedOn w:val="DefaultParagraphFont"/>
    <w:link w:val="Footer"/>
    <w:uiPriority w:val="99"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customStyle="1" w:styleId="Tn">
    <w:name w:val="Tên"/>
    <w:basedOn w:val="Normal"/>
    <w:uiPriority w:val="3"/>
    <w:qFormat/>
    <w:rsid w:val="00C86081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C86081"/>
    <w:rPr>
      <w:rFonts w:ascii="Calibri" w:eastAsiaTheme="majorEastAsia" w:hAnsi="Calibri" w:cs="Calibr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C860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C86081"/>
    <w:rPr>
      <w:rFonts w:ascii="Calibri" w:hAnsi="Calibri" w:cs="Calibri"/>
      <w:color w:val="808080"/>
    </w:rPr>
  </w:style>
  <w:style w:type="paragraph" w:customStyle="1" w:styleId="Nidung">
    <w:name w:val="Nội dung"/>
    <w:basedOn w:val="Normal"/>
    <w:link w:val="Ktnidung"/>
    <w:qFormat/>
    <w:rsid w:val="00C86081"/>
    <w:rPr>
      <w:b w:val="0"/>
    </w:rPr>
  </w:style>
  <w:style w:type="paragraph" w:customStyle="1" w:styleId="Vnbnnhnmnh">
    <w:name w:val="Văn bản nhấn mạnh"/>
    <w:basedOn w:val="Normal"/>
    <w:link w:val="Ktvnbnnhnmnh"/>
    <w:qFormat/>
    <w:rsid w:val="00C86081"/>
  </w:style>
  <w:style w:type="character" w:customStyle="1" w:styleId="Ktnidung">
    <w:name w:val="Ký tự nội dung"/>
    <w:basedOn w:val="DefaultParagraphFont"/>
    <w:link w:val="Nidung"/>
    <w:rsid w:val="00C86081"/>
    <w:rPr>
      <w:rFonts w:ascii="Calibri" w:eastAsiaTheme="minorEastAsia" w:hAnsi="Calibri" w:cs="Calibri"/>
      <w:color w:val="082A75" w:themeColor="text2"/>
      <w:sz w:val="28"/>
      <w:szCs w:val="22"/>
    </w:rPr>
  </w:style>
  <w:style w:type="character" w:customStyle="1" w:styleId="Ktvnbnnhnmnh">
    <w:name w:val="Ký tự văn bản nhấn mạnh"/>
    <w:basedOn w:val="DefaultParagraphFont"/>
    <w:link w:val="Vnbnnhnmnh"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Mention">
    <w:name w:val="Mention"/>
    <w:basedOn w:val="DefaultParagraphFont"/>
    <w:uiPriority w:val="99"/>
    <w:semiHidden/>
    <w:unhideWhenUsed/>
    <w:rsid w:val="00C86081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C86081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C86081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C86081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C86081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86081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86081"/>
    <w:rPr>
      <w:rFonts w:ascii="Calibri" w:eastAsiaTheme="minorEastAsia" w:hAnsi="Calibri" w:cs="Calibri"/>
      <w:b/>
      <w:i/>
      <w:iCs/>
      <w:color w:val="082A75" w:themeColor="text2"/>
      <w:sz w:val="2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C86081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C86081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C86081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C86081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C86081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C86081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608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6081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TOC1">
    <w:name w:val="toc 1"/>
    <w:basedOn w:val="Normal"/>
    <w:next w:val="Normal"/>
    <w:autoRedefine/>
    <w:uiPriority w:val="99"/>
    <w:semiHidden/>
    <w:unhideWhenUsed/>
    <w:rsid w:val="00C86081"/>
    <w:pPr>
      <w:spacing w:after="100"/>
    </w:pPr>
  </w:style>
  <w:style w:type="paragraph" w:styleId="TOC2">
    <w:name w:val="toc 2"/>
    <w:basedOn w:val="Normal"/>
    <w:next w:val="Normal"/>
    <w:autoRedefine/>
    <w:uiPriority w:val="99"/>
    <w:semiHidden/>
    <w:unhideWhenUsed/>
    <w:rsid w:val="00C86081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99"/>
    <w:semiHidden/>
    <w:unhideWhenUsed/>
    <w:rsid w:val="00C86081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99"/>
    <w:semiHidden/>
    <w:unhideWhenUsed/>
    <w:rsid w:val="00C86081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99"/>
    <w:semiHidden/>
    <w:unhideWhenUsed/>
    <w:rsid w:val="00C86081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99"/>
    <w:semiHidden/>
    <w:unhideWhenUsed/>
    <w:rsid w:val="00C86081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99"/>
    <w:semiHidden/>
    <w:unhideWhenUsed/>
    <w:rsid w:val="00C86081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99"/>
    <w:semiHidden/>
    <w:unhideWhenUsed/>
    <w:rsid w:val="00C86081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99"/>
    <w:semiHidden/>
    <w:unhideWhenUsed/>
    <w:rsid w:val="00C86081"/>
    <w:pPr>
      <w:spacing w:after="100"/>
      <w:ind w:left="2240"/>
    </w:pPr>
  </w:style>
  <w:style w:type="paragraph" w:styleId="TOCHeading">
    <w:name w:val="TOC Heading"/>
    <w:basedOn w:val="Heading1"/>
    <w:next w:val="Normal"/>
    <w:uiPriority w:val="39"/>
    <w:unhideWhenUsed/>
    <w:qFormat/>
    <w:rsid w:val="00C86081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C86081"/>
    <w:rPr>
      <w:rFonts w:ascii="Calibri" w:hAnsi="Calibri" w:cs="Calibri"/>
      <w:smallCaps/>
      <w:color w:val="3B33A2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C86081"/>
    <w:rPr>
      <w:rFonts w:ascii="Calibri" w:hAnsi="Calibri" w:cs="Calibri"/>
      <w:i/>
      <w:iCs/>
      <w:color w:val="2E287F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MediumList1-Accent1">
    <w:name w:val="Medium List 1 Accent 1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MediumList2">
    <w:name w:val="Medium List 2"/>
    <w:basedOn w:val="TableNormal"/>
    <w:uiPriority w:val="99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MediumGrid2">
    <w:name w:val="Medium Grid 2"/>
    <w:basedOn w:val="TableNormal"/>
    <w:uiPriority w:val="99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C86081"/>
  </w:style>
  <w:style w:type="character" w:styleId="BookTitle">
    <w:name w:val="Book Title"/>
    <w:basedOn w:val="DefaultParagraphFont"/>
    <w:uiPriority w:val="33"/>
    <w:semiHidden/>
    <w:unhideWhenUsed/>
    <w:qFormat/>
    <w:rsid w:val="00C86081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rsid w:val="00C86081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8608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="Arial" w:eastAsiaTheme="majorEastAsia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86081"/>
    <w:rPr>
      <w:rFonts w:ascii="Arial" w:eastAsiaTheme="majorEastAsia" w:hAnsi="Arial" w:cs="Arial"/>
      <w:b/>
      <w:color w:val="082A75" w:themeColor="text2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C86081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C86081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C86081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C86081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C86081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C86081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C86081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C86081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C86081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C86081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C86081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C86081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unhideWhenUsed/>
    <w:qFormat/>
    <w:rsid w:val="00C86081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C86081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C86081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C86081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C86081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C86081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C86081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C86081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C86081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C86081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86081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C86081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C86081"/>
  </w:style>
  <w:style w:type="paragraph" w:styleId="MacroText">
    <w:name w:val="macro"/>
    <w:link w:val="MacroTextChar"/>
    <w:uiPriority w:val="99"/>
    <w:semiHidden/>
    <w:unhideWhenUsed/>
    <w:rsid w:val="00C8608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86081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86081"/>
    <w:pPr>
      <w:spacing w:line="240" w:lineRule="auto"/>
    </w:pPr>
    <w:rPr>
      <w:rFonts w:ascii="Arial" w:eastAsiaTheme="majorEastAsia" w:hAnsi="Arial" w:cs="Arial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86081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608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C86081"/>
    <w:pPr>
      <w:ind w:left="280" w:hanging="280"/>
    </w:pPr>
  </w:style>
  <w:style w:type="paragraph" w:styleId="TOAHeading">
    <w:name w:val="toa heading"/>
    <w:basedOn w:val="Normal"/>
    <w:next w:val="Normal"/>
    <w:uiPriority w:val="99"/>
    <w:semiHidden/>
    <w:unhideWhenUsed/>
    <w:rsid w:val="00C86081"/>
    <w:pPr>
      <w:spacing w:before="120"/>
    </w:pPr>
    <w:rPr>
      <w:rFonts w:ascii="Arial" w:eastAsiaTheme="majorEastAsia" w:hAnsi="Arial" w:cs="Arial"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C86081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86081"/>
    <w:rPr>
      <w:rFonts w:ascii="Calibri" w:eastAsiaTheme="minorEastAsia" w:hAnsi="Calibri" w:cs="Calibri"/>
      <w:b/>
      <w:i/>
      <w:iCs/>
      <w:color w:val="2E287F" w:themeColor="text1" w:themeTint="BF"/>
      <w:sz w:val="28"/>
      <w:szCs w:val="22"/>
    </w:rPr>
  </w:style>
  <w:style w:type="character" w:styleId="Emphasis">
    <w:name w:val="Emphasis"/>
    <w:basedOn w:val="DefaultParagraphFont"/>
    <w:uiPriority w:val="2"/>
    <w:semiHidden/>
    <w:unhideWhenUsed/>
    <w:qFormat/>
    <w:rsid w:val="00C86081"/>
    <w:rPr>
      <w:rFonts w:ascii="Calibri" w:hAnsi="Calibri" w:cs="Calibri"/>
      <w:i/>
      <w:iCs/>
    </w:rPr>
  </w:style>
  <w:style w:type="table" w:styleId="ColorfulList">
    <w:name w:val="Colorful List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C86081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C86081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C86081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Grid">
    <w:name w:val="Colorful Grid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C860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6081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6081"/>
    <w:rPr>
      <w:rFonts w:ascii="Calibri" w:eastAsiaTheme="minorEastAsia" w:hAnsi="Calibri" w:cs="Calibri"/>
      <w:b/>
      <w:bCs/>
      <w:color w:val="082A75" w:themeColor="text2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86081"/>
    <w:rPr>
      <w:rFonts w:ascii="Calibri" w:hAnsi="Calibri" w:cs="Calibri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C86081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  <w:sz w:val="24"/>
      <w:szCs w:val="24"/>
    </w:rPr>
  </w:style>
  <w:style w:type="paragraph" w:styleId="BlockText">
    <w:name w:val="Block Text"/>
    <w:basedOn w:val="Normal"/>
    <w:uiPriority w:val="3"/>
    <w:semiHidden/>
    <w:unhideWhenUsed/>
    <w:qFormat/>
    <w:rsid w:val="00C86081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86081"/>
    <w:pPr>
      <w:spacing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6081"/>
    <w:rPr>
      <w:rFonts w:ascii="Microsoft YaHei UI" w:eastAsia="Microsoft YaHei UI" w:hAnsi="Microsoft YaHei UI" w:cs="Calibri"/>
      <w:b/>
      <w:color w:val="082A75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5"/>
    <w:semiHidden/>
    <w:rsid w:val="00C86081"/>
    <w:rPr>
      <w:rFonts w:ascii="Arial" w:eastAsiaTheme="majorEastAsia" w:hAnsi="Arial" w:cs="Arial"/>
      <w:b/>
      <w:color w:val="012639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C86081"/>
    <w:rPr>
      <w:rFonts w:ascii="Arial" w:eastAsiaTheme="majorEastAsia" w:hAnsi="Arial" w:cs="Arial"/>
      <w:b/>
      <w:i/>
      <w:iCs/>
      <w:color w:val="013A57" w:themeColor="accent1" w:themeShade="BF"/>
      <w:sz w:val="28"/>
      <w:szCs w:val="22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C86081"/>
    <w:rPr>
      <w:rFonts w:ascii="Arial" w:eastAsiaTheme="majorEastAsia" w:hAnsi="Arial" w:cs="Arial"/>
      <w:b/>
      <w:color w:val="013A57" w:themeColor="accent1" w:themeShade="BF"/>
      <w:sz w:val="28"/>
      <w:szCs w:val="22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C86081"/>
    <w:rPr>
      <w:rFonts w:ascii="Arial" w:eastAsiaTheme="majorEastAsia" w:hAnsi="Arial" w:cs="Arial"/>
      <w:b/>
      <w:color w:val="012639" w:themeColor="accent1" w:themeShade="7F"/>
      <w:sz w:val="28"/>
      <w:szCs w:val="22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C86081"/>
    <w:rPr>
      <w:rFonts w:ascii="Arial" w:eastAsiaTheme="majorEastAsia" w:hAnsi="Arial" w:cs="Arial"/>
      <w:b/>
      <w:i/>
      <w:iCs/>
      <w:color w:val="012639" w:themeColor="accent1" w:themeShade="7F"/>
      <w:sz w:val="28"/>
      <w:szCs w:val="22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C86081"/>
    <w:rPr>
      <w:rFonts w:ascii="Arial" w:eastAsiaTheme="majorEastAsia" w:hAnsi="Arial" w:cs="Arial"/>
      <w:b/>
      <w:color w:val="221D5D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C86081"/>
    <w:rPr>
      <w:rFonts w:ascii="Arial" w:eastAsiaTheme="majorEastAsia" w:hAnsi="Arial" w:cs="Arial"/>
      <w:b/>
      <w:i/>
      <w:iCs/>
      <w:color w:val="221D5D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C86081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99"/>
    <w:semiHidden/>
    <w:unhideWhenUsed/>
    <w:rsid w:val="00C86081"/>
    <w:pPr>
      <w:spacing w:after="0" w:line="240" w:lineRule="auto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6081"/>
  </w:style>
  <w:style w:type="character" w:customStyle="1" w:styleId="DateChar">
    <w:name w:val="Date Char"/>
    <w:basedOn w:val="DefaultParagraphFont"/>
    <w:link w:val="Date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86081"/>
    <w:rPr>
      <w:rFonts w:ascii="Calibri" w:hAnsi="Calibri" w:cs="Calibri"/>
      <w:b/>
      <w:bCs/>
      <w:smallCaps/>
      <w:color w:val="024F75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86081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86081"/>
    <w:rPr>
      <w:rFonts w:ascii="Calibri" w:eastAsiaTheme="minorEastAsia" w:hAnsi="Calibri" w:cs="Calibri"/>
      <w:b/>
      <w:i/>
      <w:iCs/>
      <w:color w:val="024F75" w:themeColor="accent1"/>
      <w:sz w:val="28"/>
      <w:szCs w:val="22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86081"/>
    <w:rPr>
      <w:rFonts w:ascii="Calibri" w:hAnsi="Calibri" w:cs="Calibri"/>
      <w:i/>
      <w:iCs/>
      <w:color w:val="024F75" w:themeColor="accent1"/>
    </w:rPr>
  </w:style>
  <w:style w:type="paragraph" w:styleId="NormalWeb">
    <w:name w:val="Normal (Web)"/>
    <w:basedOn w:val="Normal"/>
    <w:uiPriority w:val="99"/>
    <w:semiHidden/>
    <w:unhideWhenUsed/>
    <w:rsid w:val="00C86081"/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C86081"/>
    <w:rPr>
      <w:rFonts w:ascii="Calibri" w:hAnsi="Calibri" w:cs="Calibri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C86081"/>
    <w:rPr>
      <w:rFonts w:ascii="Calibri" w:hAnsi="Calibri" w:cs="Calibri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C8608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86081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8608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8608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08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86081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86081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86081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NormalIndent">
    <w:name w:val="Normal Indent"/>
    <w:basedOn w:val="Normal"/>
    <w:uiPriority w:val="99"/>
    <w:semiHidden/>
    <w:unhideWhenUsed/>
    <w:rsid w:val="00C86081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86081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LightList-Accent1">
    <w:name w:val="Light List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LightShading">
    <w:name w:val="Light Shading"/>
    <w:basedOn w:val="TableNormal"/>
    <w:uiPriority w:val="99"/>
    <w:semiHidden/>
    <w:unhideWhenUsed/>
    <w:rsid w:val="00C86081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LightShading-Accent1">
    <w:name w:val="Light Shading Accent 1"/>
    <w:basedOn w:val="TableNormal"/>
    <w:uiPriority w:val="99"/>
    <w:semiHidden/>
    <w:unhideWhenUsed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LightGrid">
    <w:name w:val="Light Grid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LightGrid-Accent1">
    <w:name w:val="Light Grid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DarkList">
    <w:name w:val="Dark List"/>
    <w:basedOn w:val="TableNormal"/>
    <w:uiPriority w:val="99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2">
    <w:name w:val="List Table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3">
    <w:name w:val="List Table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86081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C86081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C86081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C86081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C86081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C86081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C86081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C86081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C86081"/>
    <w:pPr>
      <w:spacing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C86081"/>
    <w:pPr>
      <w:spacing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C86081"/>
    <w:pPr>
      <w:spacing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C86081"/>
    <w:pPr>
      <w:spacing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C86081"/>
    <w:pPr>
      <w:spacing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C86081"/>
    <w:pPr>
      <w:spacing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C86081"/>
    <w:pPr>
      <w:spacing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C86081"/>
    <w:pPr>
      <w:spacing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C86081"/>
    <w:pPr>
      <w:spacing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C86081"/>
    <w:rPr>
      <w:rFonts w:ascii="Arial" w:eastAsiaTheme="majorEastAsia" w:hAnsi="Arial" w:cs="Arial"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86081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86081"/>
    <w:rPr>
      <w:rFonts w:ascii="Consolas" w:eastAsiaTheme="minorEastAsia" w:hAnsi="Consolas" w:cs="Calibri"/>
      <w:b/>
      <w:color w:val="082A75" w:themeColor="text2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C86081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Grid1">
    <w:name w:val="Table Grid 1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C86081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C86081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C860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3">
    <w:name w:val="Grid Table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C86081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C86081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C86081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C86081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6081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C86081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C86081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C86081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C8608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C8608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"/>
    <w:semiHidden/>
    <w:unhideWhenUsed/>
    <w:qFormat/>
    <w:rsid w:val="00C86081"/>
    <w:rPr>
      <w:rFonts w:ascii="Calibri" w:hAnsi="Calibri" w:cs="Calibri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86081"/>
    <w:rPr>
      <w:rFonts w:ascii="Calibri" w:hAnsi="Calibri" w:cs="Calibri"/>
      <w:color w:val="3592CF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C86081"/>
    <w:rPr>
      <w:rFonts w:ascii="Calibri" w:hAnsi="Calibri" w:cs="Calibri"/>
      <w:color w:val="3592C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86081"/>
    <w:rPr>
      <w:rFonts w:ascii="Calibri" w:hAnsi="Calibri" w:cs="Calibri"/>
    </w:rPr>
  </w:style>
  <w:style w:type="paragraph" w:styleId="Caption">
    <w:name w:val="caption"/>
    <w:basedOn w:val="Normal"/>
    <w:next w:val="Normal"/>
    <w:uiPriority w:val="99"/>
    <w:semiHidden/>
    <w:unhideWhenUsed/>
    <w:rsid w:val="00C86081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84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NG\AppData\Local\Microsoft\Office\16.0\DTS\vi-VN%7bD78FF6E0-28B6-4A7A-8CB0-E10CA5AE020F%7d\%7b0A718A74-A68C-4E69-8894-5A3E1A4B3070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DC6D0-1EDC-4ED8-BA9F-CAA88072A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{0A718A74-A68C-4E69-8894-5A3E1A4B3070}tf16392850_win32.dotx</Template>
  <TotalTime>2329</TotalTime>
  <Pages>22</Pages>
  <Words>2000</Words>
  <Characters>11404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CONG</dc:creator>
  <cp:keywords/>
  <cp:lastModifiedBy>Công Huỳnh Văn</cp:lastModifiedBy>
  <cp:revision>150</cp:revision>
  <cp:lastPrinted>2006-08-01T17:47:00Z</cp:lastPrinted>
  <dcterms:created xsi:type="dcterms:W3CDTF">2024-09-19T06:44:00Z</dcterms:created>
  <dcterms:modified xsi:type="dcterms:W3CDTF">2024-10-01T09:21:00Z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